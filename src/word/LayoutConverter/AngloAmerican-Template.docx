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1940E" w14:textId="52769102" w:rsidR="005F400B" w:rsidRPr="005B425D" w:rsidRDefault="00422484" w:rsidP="005F400B">
      <w:pPr>
        <w:pStyle w:val="Title"/>
        <w:jc w:val="both"/>
        <w:rPr>
          <w:rStyle w:val="TitleChar"/>
          <w:lang w:val="pt-BR"/>
          <w14:textFill>
            <w14:gradFill>
              <w14:gsLst>
                <w14:gs w14:pos="0">
                  <w14:schemeClr w14:val="bg2"/>
                </w14:gs>
                <w14:gs w14:pos="80000">
                  <w14:schemeClr w14:val="tx2"/>
                </w14:gs>
                <w14:gs w14:pos="96330">
                  <w14:schemeClr w14:val="tx2"/>
                </w14:gs>
                <w14:gs w14:pos="14670">
                  <w14:schemeClr w14:val="bg2"/>
                </w14:gs>
                <w14:gs w14:pos="30000">
                  <w14:schemeClr w14:val="tx1"/>
                </w14:gs>
              </w14:gsLst>
              <w14:lin w14:ang="0" w14:scaled="0"/>
            </w14:gradFill>
          </w14:textFill>
        </w:rPr>
      </w:pPr>
      <w:sdt>
        <w:sdtPr>
          <w:rPr>
            <w:sz w:val="48"/>
            <w:szCs w:val="48"/>
            <w:lang w:val="pt-BR"/>
          </w:rPr>
          <w:alias w:val="Title"/>
          <w:tag w:val=""/>
          <w:id w:val="-1387876288"/>
          <w:placeholder>
            <w:docPart w:val="B3BFB94EACEF4988868ECC9069709F8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EndPr/>
        <w:sdtContent>
          <w:r w:rsidR="00DF470C">
            <w:rPr>
              <w:sz w:val="48"/>
              <w:szCs w:val="48"/>
              <w:lang w:val="pt-BR"/>
            </w:rPr>
            <w:t>CRITÉRIO DE PROJETO</w:t>
          </w:r>
        </w:sdtContent>
      </w:sdt>
    </w:p>
    <w:p w14:paraId="3B49D473" w14:textId="77777777" w:rsidR="005F400B" w:rsidRPr="005B425D" w:rsidRDefault="005F400B" w:rsidP="005F400B">
      <w:pPr>
        <w:jc w:val="both"/>
        <w:rPr>
          <w:lang w:val="pt-BR"/>
        </w:rPr>
      </w:pPr>
      <w:r w:rsidRPr="005B425D">
        <w:rPr>
          <w:noProof/>
          <w:lang w:val="pt-BR"/>
        </w:rPr>
        <mc:AlternateContent>
          <mc:Choice Requires="wps">
            <w:drawing>
              <wp:inline distT="0" distB="0" distL="0" distR="0" wp14:anchorId="5748D281" wp14:editId="1FC093D4">
                <wp:extent cx="6696000" cy="0"/>
                <wp:effectExtent l="0" t="0" r="0" b="0"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gradFill flip="none" rotWithShape="1">
                            <a:gsLst>
                              <a:gs pos="0">
                                <a:srgbClr val="FF0000"/>
                              </a:gs>
                              <a:gs pos="80000">
                                <a:srgbClr val="235CD5"/>
                              </a:gs>
                              <a:gs pos="97248">
                                <a:srgbClr val="347FF6"/>
                              </a:gs>
                              <a:gs pos="15000">
                                <a:srgbClr val="FF0000"/>
                              </a:gs>
                              <a:gs pos="30000">
                                <a:srgbClr val="031795"/>
                              </a:gs>
                            </a:gsLst>
                            <a:lin ang="0" scaled="1"/>
                            <a:tileRect/>
                          </a:gra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39E5A7A" id="Straight Connector 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527.2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" strokeweight=".5pt">
                <v:stroke joinstyle="miter"/>
                <w10:anchorlock/>
              </v:line>
            </w:pict>
          </mc:Fallback>
        </mc:AlternateContent>
      </w:r>
    </w:p>
    <w:p w14:paraId="61CF81E7" w14:textId="4155625A" w:rsidR="000239FF" w:rsidRPr="005B425D" w:rsidRDefault="003714BD" w:rsidP="000239FF">
      <w:pPr>
        <w:pStyle w:val="Intro"/>
        <w:spacing w:after="0"/>
        <w:jc w:val="both"/>
        <w:rPr>
          <w:b/>
          <w:bCs/>
          <w:sz w:val="24"/>
          <w:lang w:val="pt-BR"/>
        </w:rPr>
      </w:pPr>
      <w:r w:rsidRPr="005B425D">
        <w:rPr>
          <w:b/>
          <w:bCs/>
          <w:sz w:val="24"/>
          <w:lang w:val="pt-BR"/>
        </w:rPr>
        <w:t>SISTEMA MINAS-RIO</w:t>
      </w:r>
    </w:p>
    <w:p w14:paraId="70B764DD" w14:textId="488A60F0" w:rsidR="000239FF" w:rsidRPr="005B425D" w:rsidRDefault="003714BD" w:rsidP="000239FF">
      <w:pPr>
        <w:pStyle w:val="Intro"/>
        <w:spacing w:after="0"/>
        <w:jc w:val="both"/>
        <w:rPr>
          <w:b/>
          <w:bCs/>
          <w:sz w:val="24"/>
          <w:lang w:val="pt-BR"/>
        </w:rPr>
      </w:pPr>
      <w:r w:rsidRPr="005B425D">
        <w:rPr>
          <w:b/>
          <w:bCs/>
          <w:sz w:val="24"/>
          <w:lang w:val="pt-BR"/>
        </w:rPr>
        <w:t>DISPOSIÇÃO DE REJEITOS</w:t>
      </w:r>
    </w:p>
    <w:p w14:paraId="46A56C58" w14:textId="698864B9" w:rsidR="000239FF" w:rsidRPr="005B425D" w:rsidRDefault="003714BD" w:rsidP="000239FF">
      <w:pPr>
        <w:pStyle w:val="Intro"/>
        <w:spacing w:after="0"/>
        <w:jc w:val="both"/>
        <w:rPr>
          <w:b/>
          <w:bCs/>
          <w:sz w:val="24"/>
          <w:lang w:val="pt-BR"/>
        </w:rPr>
      </w:pPr>
      <w:r w:rsidRPr="005B425D">
        <w:rPr>
          <w:b/>
          <w:bCs/>
          <w:sz w:val="24"/>
          <w:lang w:val="pt-BR"/>
        </w:rPr>
        <w:t>ARMAZENAMENTO EM CAVAS – CAVA TEMPORÁRIA</w:t>
      </w:r>
    </w:p>
    <w:p w14:paraId="533A41C3" w14:textId="097E1591" w:rsidR="000239FF" w:rsidRPr="005B425D" w:rsidRDefault="005D1F59" w:rsidP="000239FF">
      <w:pPr>
        <w:pStyle w:val="Intro"/>
        <w:spacing w:after="0"/>
        <w:jc w:val="both"/>
        <w:rPr>
          <w:b/>
          <w:bCs/>
          <w:sz w:val="24"/>
          <w:lang w:val="pt-BR"/>
        </w:rPr>
      </w:pPr>
      <w:r>
        <w:rPr>
          <w:b/>
          <w:bCs/>
          <w:sz w:val="24"/>
          <w:lang w:val="pt-BR"/>
        </w:rPr>
        <w:t>CRITÉRIO DE PROJETO</w:t>
      </w:r>
    </w:p>
    <w:p w14:paraId="7CF9AEDA" w14:textId="756F6003" w:rsidR="000239FF" w:rsidRPr="005B425D" w:rsidRDefault="003714BD" w:rsidP="000239FF">
      <w:pPr>
        <w:pStyle w:val="Intro"/>
        <w:spacing w:after="0"/>
        <w:jc w:val="both"/>
        <w:rPr>
          <w:b/>
          <w:bCs/>
          <w:sz w:val="24"/>
          <w:lang w:val="pt-BR"/>
        </w:rPr>
      </w:pPr>
      <w:r w:rsidRPr="005B425D">
        <w:rPr>
          <w:b/>
          <w:bCs/>
          <w:sz w:val="24"/>
          <w:lang w:val="pt-BR"/>
        </w:rPr>
        <w:t>PFS-A</w:t>
      </w:r>
    </w:p>
    <w:p w14:paraId="0B7BD662" w14:textId="77777777" w:rsidR="000239FF" w:rsidRPr="005B425D" w:rsidRDefault="000239FF" w:rsidP="000239FF">
      <w:pPr>
        <w:rPr>
          <w:lang w:val="pt-BR"/>
        </w:rPr>
      </w:pPr>
    </w:p>
    <w:p w14:paraId="751C1718" w14:textId="2517AA41" w:rsidR="000B2987" w:rsidRPr="005B425D" w:rsidRDefault="008964B8" w:rsidP="000B2987">
      <w:pPr>
        <w:jc w:val="both"/>
        <w:rPr>
          <w:rFonts w:asciiTheme="majorHAnsi" w:hAnsiTheme="majorHAnsi"/>
          <w:sz w:val="28"/>
          <w:szCs w:val="28"/>
          <w:lang w:val="pt-BR"/>
        </w:rPr>
      </w:pPr>
      <w:r w:rsidRPr="005B425D">
        <w:rPr>
          <w:rFonts w:asciiTheme="majorHAnsi" w:hAnsiTheme="majorHAnsi"/>
          <w:color w:val="031795" w:themeColor="text1"/>
          <w:sz w:val="28"/>
          <w:szCs w:val="28"/>
          <w:lang w:val="pt-BR"/>
        </w:rPr>
        <w:t>Nº Anglo American:</w:t>
      </w:r>
      <w:r w:rsidR="00B724F2" w:rsidRPr="005B425D">
        <w:rPr>
          <w:rFonts w:asciiTheme="majorHAnsi" w:hAnsiTheme="majorHAnsi"/>
          <w:color w:val="031795" w:themeColor="text1"/>
          <w:sz w:val="28"/>
          <w:szCs w:val="28"/>
          <w:lang w:val="pt-BR"/>
        </w:rPr>
        <w:t xml:space="preserve"> </w:t>
      </w:r>
      <w:sdt>
        <w:sdtPr>
          <w:rPr>
            <w:rFonts w:asciiTheme="majorHAnsi" w:hAnsiTheme="majorHAnsi"/>
            <w:sz w:val="28"/>
            <w:szCs w:val="28"/>
            <w:lang w:val="pt-BR"/>
          </w:rPr>
          <w:alias w:val="Número AA"/>
          <w:tag w:val=""/>
          <w:id w:val="-29414262"/>
          <w:placeholder>
            <w:docPart w:val="E9A3F140A21949D5B3DE57AA2C01A862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r w:rsidR="00133DF7" w:rsidRPr="00133DF7">
            <w:rPr>
              <w:rFonts w:asciiTheme="majorHAnsi" w:hAnsiTheme="majorHAnsi"/>
              <w:sz w:val="28"/>
              <w:szCs w:val="28"/>
              <w:lang w:val="pt-BR"/>
            </w:rPr>
            <w:t>AMR-1027656-03-BSS-CP000201-0611-PR-DR-00001</w:t>
          </w:r>
        </w:sdtContent>
      </w:sdt>
    </w:p>
    <w:p w14:paraId="22F41EE1" w14:textId="2885A276" w:rsidR="005F400B" w:rsidRPr="005B425D" w:rsidRDefault="005F400B" w:rsidP="007F319E">
      <w:pPr>
        <w:tabs>
          <w:tab w:val="left" w:pos="3397"/>
        </w:tabs>
        <w:jc w:val="both"/>
        <w:rPr>
          <w:rFonts w:asciiTheme="majorHAnsi" w:hAnsiTheme="majorHAnsi"/>
          <w:sz w:val="28"/>
          <w:szCs w:val="28"/>
          <w:lang w:val="pt-BR"/>
        </w:rPr>
      </w:pPr>
      <w:r w:rsidRPr="005B425D">
        <w:rPr>
          <w:rFonts w:asciiTheme="majorHAnsi" w:hAnsiTheme="majorHAnsi"/>
          <w:color w:val="031795" w:themeColor="text1"/>
          <w:sz w:val="28"/>
          <w:szCs w:val="28"/>
          <w:lang w:val="pt-BR"/>
        </w:rPr>
        <w:t>Revisão:</w:t>
      </w:r>
      <w:r w:rsidRPr="005B425D">
        <w:rPr>
          <w:rFonts w:asciiTheme="majorHAnsi" w:hAnsiTheme="majorHAnsi"/>
          <w:sz w:val="28"/>
          <w:szCs w:val="28"/>
          <w:lang w:val="pt-BR"/>
        </w:rPr>
        <w:t xml:space="preserve"> </w:t>
      </w:r>
      <w:sdt>
        <w:sdtPr>
          <w:rPr>
            <w:rFonts w:asciiTheme="majorHAnsi" w:hAnsiTheme="majorHAnsi"/>
            <w:sz w:val="28"/>
            <w:szCs w:val="28"/>
            <w:lang w:val="pt-BR"/>
          </w:rPr>
          <w:alias w:val="Issue"/>
          <w:tag w:val=""/>
          <w:id w:val="-1039662705"/>
          <w:placeholder>
            <w:docPart w:val="1179363D9E7D44DE8761FAC232A6E299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FE3DF3">
            <w:rPr>
              <w:rFonts w:asciiTheme="majorHAnsi" w:hAnsiTheme="majorHAnsi"/>
              <w:sz w:val="28"/>
              <w:szCs w:val="28"/>
              <w:lang w:val="pt-BR"/>
            </w:rPr>
            <w:t>1</w:t>
          </w:r>
        </w:sdtContent>
      </w:sdt>
    </w:p>
    <w:p w14:paraId="0A51661F" w14:textId="5038EE11" w:rsidR="005F400B" w:rsidRPr="005B425D" w:rsidRDefault="005F400B" w:rsidP="007F319E">
      <w:pPr>
        <w:tabs>
          <w:tab w:val="left" w:pos="3662"/>
        </w:tabs>
        <w:jc w:val="both"/>
        <w:rPr>
          <w:rFonts w:asciiTheme="majorHAnsi" w:hAnsiTheme="majorHAnsi"/>
          <w:sz w:val="28"/>
          <w:szCs w:val="28"/>
          <w:lang w:val="pt-BR"/>
        </w:rPr>
      </w:pPr>
      <w:r w:rsidRPr="005B425D">
        <w:rPr>
          <w:rFonts w:asciiTheme="majorHAnsi" w:hAnsiTheme="majorHAnsi"/>
          <w:color w:val="031795" w:themeColor="text1"/>
          <w:sz w:val="28"/>
          <w:szCs w:val="28"/>
          <w:lang w:val="pt-BR"/>
        </w:rPr>
        <w:t>Data:</w:t>
      </w:r>
      <w:r w:rsidRPr="005B425D">
        <w:rPr>
          <w:rFonts w:asciiTheme="majorHAnsi" w:hAnsiTheme="majorHAnsi"/>
          <w:sz w:val="28"/>
          <w:szCs w:val="28"/>
          <w:lang w:val="pt-BR"/>
        </w:rPr>
        <w:t xml:space="preserve"> </w:t>
      </w:r>
      <w:sdt>
        <w:sdtPr>
          <w:rPr>
            <w:rFonts w:asciiTheme="majorHAnsi" w:hAnsiTheme="majorHAnsi"/>
            <w:sz w:val="28"/>
            <w:szCs w:val="28"/>
            <w:lang w:val="pt-BR"/>
          </w:rPr>
          <w:alias w:val="Publish Date"/>
          <w:tag w:val=""/>
          <w:id w:val="-1269387097"/>
          <w:placeholder>
            <w:docPart w:val="400C16D5B1674DC3885165126D44F86C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5-02-17T00:00:00Z">
            <w:dateFormat w:val="dd/MM/yyyy"/>
            <w:lid w:val="en-GB"/>
            <w:storeMappedDataAs w:val="dateTime"/>
            <w:calendar w:val="gregorian"/>
          </w:date>
        </w:sdtPr>
        <w:sdtEndPr/>
        <w:sdtContent>
          <w:r w:rsidR="000E53EB">
            <w:rPr>
              <w:rFonts w:asciiTheme="majorHAnsi" w:hAnsiTheme="majorHAnsi"/>
              <w:sz w:val="28"/>
              <w:szCs w:val="28"/>
              <w:lang w:val="pt-BR"/>
            </w:rPr>
            <w:t>17</w:t>
          </w:r>
          <w:r w:rsidR="004A1C7E" w:rsidRPr="00EF0FAA">
            <w:rPr>
              <w:rFonts w:asciiTheme="majorHAnsi" w:hAnsiTheme="majorHAnsi"/>
              <w:sz w:val="28"/>
              <w:szCs w:val="28"/>
              <w:lang w:val="pt-BR"/>
            </w:rPr>
            <w:t>/</w:t>
          </w:r>
          <w:r w:rsidR="00B47F42">
            <w:rPr>
              <w:rFonts w:asciiTheme="majorHAnsi" w:hAnsiTheme="majorHAnsi"/>
              <w:sz w:val="28"/>
              <w:szCs w:val="28"/>
              <w:lang w:val="pt-BR"/>
            </w:rPr>
            <w:t>02</w:t>
          </w:r>
          <w:r w:rsidR="004A1C7E" w:rsidRPr="00EF0FAA">
            <w:rPr>
              <w:rFonts w:asciiTheme="majorHAnsi" w:hAnsiTheme="majorHAnsi"/>
              <w:sz w:val="28"/>
              <w:szCs w:val="28"/>
              <w:lang w:val="pt-BR"/>
            </w:rPr>
            <w:t>/202</w:t>
          </w:r>
          <w:r w:rsidR="00B47F42">
            <w:rPr>
              <w:rFonts w:asciiTheme="majorHAnsi" w:hAnsiTheme="majorHAnsi"/>
              <w:sz w:val="28"/>
              <w:szCs w:val="28"/>
              <w:lang w:val="pt-BR"/>
            </w:rPr>
            <w:t>5</w:t>
          </w:r>
        </w:sdtContent>
      </w:sdt>
      <w:r w:rsidR="007F319E" w:rsidRPr="005B425D">
        <w:rPr>
          <w:rFonts w:asciiTheme="majorHAnsi" w:hAnsiTheme="majorHAnsi"/>
          <w:sz w:val="28"/>
          <w:szCs w:val="28"/>
          <w:lang w:val="pt-BR"/>
        </w:rPr>
        <w:tab/>
      </w:r>
      <w:r w:rsidR="007F319E" w:rsidRPr="005B425D">
        <w:rPr>
          <w:rFonts w:asciiTheme="majorHAnsi" w:hAnsiTheme="majorHAnsi"/>
          <w:sz w:val="28"/>
          <w:szCs w:val="28"/>
          <w:lang w:val="pt-BR"/>
        </w:rPr>
        <w:tab/>
      </w:r>
      <w:r w:rsidR="0082510B" w:rsidRPr="005B425D">
        <w:rPr>
          <w:rFonts w:asciiTheme="majorHAnsi" w:hAnsiTheme="majorHAnsi"/>
          <w:color w:val="031795" w:themeColor="text1"/>
          <w:sz w:val="28"/>
          <w:szCs w:val="28"/>
          <w:lang w:val="pt-BR"/>
        </w:rPr>
        <w:t>Nº Contratada:</w:t>
      </w:r>
      <w:r w:rsidR="007F319E" w:rsidRPr="005B425D">
        <w:rPr>
          <w:rFonts w:asciiTheme="majorHAnsi" w:hAnsiTheme="majorHAnsi"/>
          <w:sz w:val="28"/>
          <w:szCs w:val="28"/>
          <w:lang w:val="pt-BR"/>
        </w:rPr>
        <w:tab/>
      </w:r>
      <w:r w:rsidR="003714BD" w:rsidRPr="005B425D">
        <w:rPr>
          <w:rFonts w:asciiTheme="majorHAnsi" w:hAnsiTheme="majorHAnsi"/>
          <w:sz w:val="28"/>
          <w:szCs w:val="28"/>
          <w:lang w:val="pt-BR"/>
        </w:rPr>
        <w:t>BdB240104-0000-</w:t>
      </w:r>
      <w:r w:rsidR="00EF0FAA">
        <w:rPr>
          <w:rFonts w:asciiTheme="majorHAnsi" w:hAnsiTheme="majorHAnsi"/>
          <w:sz w:val="28"/>
          <w:szCs w:val="28"/>
          <w:lang w:val="pt-BR"/>
        </w:rPr>
        <w:t>V-CP0001</w:t>
      </w:r>
    </w:p>
    <w:tbl>
      <w:tblPr>
        <w:tblW w:w="10490" w:type="dxa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19"/>
        <w:gridCol w:w="4118"/>
        <w:gridCol w:w="4253"/>
      </w:tblGrid>
      <w:tr w:rsidR="005871B4" w:rsidRPr="005B425D" w14:paraId="341D73D2" w14:textId="77777777" w:rsidTr="008F4484">
        <w:trPr>
          <w:trHeight w:val="351"/>
        </w:trPr>
        <w:tc>
          <w:tcPr>
            <w:tcW w:w="2119" w:type="dxa"/>
            <w:shd w:val="clear" w:color="auto" w:fill="031795"/>
            <w:vAlign w:val="center"/>
          </w:tcPr>
          <w:p w14:paraId="6FC77891" w14:textId="3ED196B3" w:rsidR="005871B4" w:rsidRPr="005B425D" w:rsidRDefault="005871B4" w:rsidP="00C95BC9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lang w:val="pt-BR"/>
              </w:rPr>
            </w:pPr>
          </w:p>
        </w:tc>
        <w:tc>
          <w:tcPr>
            <w:tcW w:w="4118" w:type="dxa"/>
            <w:shd w:val="clear" w:color="auto" w:fill="031795"/>
            <w:vAlign w:val="center"/>
          </w:tcPr>
          <w:p w14:paraId="2DB7323F" w14:textId="0393F3E2" w:rsidR="005871B4" w:rsidRPr="005B425D" w:rsidRDefault="005871B4" w:rsidP="00C95BC9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lang w:val="pt-BR"/>
              </w:rPr>
            </w:pPr>
            <w:r w:rsidRPr="005B425D">
              <w:rPr>
                <w:rFonts w:ascii="Arial" w:hAnsi="Arial" w:cs="Arial"/>
                <w:b/>
                <w:color w:val="FFFFFF"/>
                <w:sz w:val="20"/>
                <w:szCs w:val="20"/>
                <w:lang w:val="pt-BR"/>
              </w:rPr>
              <w:t>NOME</w:t>
            </w:r>
          </w:p>
        </w:tc>
        <w:tc>
          <w:tcPr>
            <w:tcW w:w="4253" w:type="dxa"/>
            <w:shd w:val="clear" w:color="auto" w:fill="031795"/>
            <w:vAlign w:val="center"/>
          </w:tcPr>
          <w:p w14:paraId="680F758C" w14:textId="7F18A5BF" w:rsidR="005871B4" w:rsidRPr="005B425D" w:rsidRDefault="005871B4" w:rsidP="00C95BC9">
            <w:pPr>
              <w:spacing w:after="0"/>
              <w:jc w:val="center"/>
              <w:rPr>
                <w:rFonts w:ascii="Arial" w:hAnsi="Arial" w:cs="Arial"/>
                <w:b/>
                <w:color w:val="FFFFFF" w:themeColor="background1"/>
                <w:lang w:val="pt-BR"/>
              </w:rPr>
            </w:pPr>
            <w:r w:rsidRPr="005B425D">
              <w:rPr>
                <w:rFonts w:ascii="Arial" w:hAnsi="Arial" w:cs="Arial"/>
                <w:b/>
                <w:color w:val="FFFFFF"/>
                <w:sz w:val="20"/>
                <w:szCs w:val="20"/>
                <w:lang w:val="pt-BR"/>
              </w:rPr>
              <w:t>CARGO</w:t>
            </w:r>
          </w:p>
        </w:tc>
      </w:tr>
      <w:tr w:rsidR="005871B4" w:rsidRPr="005B425D" w14:paraId="0AB2E71D" w14:textId="77777777" w:rsidTr="008F4484">
        <w:trPr>
          <w:trHeight w:val="445"/>
        </w:trPr>
        <w:tc>
          <w:tcPr>
            <w:tcW w:w="2119" w:type="dxa"/>
            <w:shd w:val="clear" w:color="auto" w:fill="031795"/>
            <w:vAlign w:val="center"/>
          </w:tcPr>
          <w:p w14:paraId="68F111B5" w14:textId="1DEB00FE" w:rsidR="005871B4" w:rsidRPr="005B425D" w:rsidRDefault="005871B4" w:rsidP="00B7770E">
            <w:pPr>
              <w:spacing w:after="0"/>
              <w:jc w:val="center"/>
              <w:rPr>
                <w:rFonts w:ascii="Arial" w:hAnsi="Arial" w:cs="Arial"/>
                <w:color w:val="FFFFFF" w:themeColor="background1"/>
                <w:sz w:val="20"/>
                <w:lang w:val="pt-BR"/>
              </w:rPr>
            </w:pPr>
            <w:r w:rsidRPr="005B425D">
              <w:rPr>
                <w:rFonts w:ascii="Arial" w:hAnsi="Arial" w:cs="Arial"/>
                <w:b/>
                <w:color w:val="FFFFFF"/>
                <w:sz w:val="20"/>
                <w:szCs w:val="20"/>
                <w:lang w:val="pt-BR"/>
              </w:rPr>
              <w:t>EMISSOR:</w:t>
            </w:r>
          </w:p>
        </w:tc>
        <w:tc>
          <w:tcPr>
            <w:tcW w:w="4118" w:type="dxa"/>
            <w:vAlign w:val="center"/>
          </w:tcPr>
          <w:p w14:paraId="7A12B19B" w14:textId="44C70E4C" w:rsidR="005871B4" w:rsidRPr="005B425D" w:rsidRDefault="001C1176" w:rsidP="00407122">
            <w:pPr>
              <w:jc w:val="center"/>
              <w:rPr>
                <w:rFonts w:ascii="Arial" w:hAnsi="Arial" w:cs="Arial"/>
                <w:color w:val="000066"/>
                <w:sz w:val="20"/>
                <w:lang w:val="pt-BR"/>
              </w:rPr>
            </w:pPr>
            <w:r>
              <w:rPr>
                <w:rFonts w:ascii="Arial" w:hAnsi="Arial" w:cs="Arial"/>
                <w:color w:val="000066"/>
                <w:sz w:val="20"/>
                <w:lang w:val="pt-BR"/>
              </w:rPr>
              <w:t>Rafael Andrade</w:t>
            </w:r>
          </w:p>
        </w:tc>
        <w:tc>
          <w:tcPr>
            <w:tcW w:w="4253" w:type="dxa"/>
            <w:vAlign w:val="center"/>
          </w:tcPr>
          <w:p w14:paraId="3A347D2C" w14:textId="287A958F" w:rsidR="005871B4" w:rsidRPr="001C1176" w:rsidRDefault="000B204C" w:rsidP="00407122">
            <w:pPr>
              <w:jc w:val="center"/>
              <w:rPr>
                <w:rFonts w:ascii="Arial" w:hAnsi="Arial" w:cs="Arial"/>
                <w:color w:val="000066"/>
                <w:sz w:val="20"/>
                <w:lang w:val="pt-BR"/>
              </w:rPr>
            </w:pPr>
            <w:r w:rsidRPr="001C1176">
              <w:rPr>
                <w:rFonts w:ascii="Arial" w:hAnsi="Arial" w:cs="Arial"/>
                <w:color w:val="000066"/>
                <w:sz w:val="20"/>
                <w:lang w:val="pt-BR"/>
              </w:rPr>
              <w:t>PROJETISTA</w:t>
            </w:r>
          </w:p>
        </w:tc>
      </w:tr>
      <w:tr w:rsidR="005871B4" w:rsidRPr="005B425D" w14:paraId="4D905B00" w14:textId="77777777" w:rsidTr="008F4484">
        <w:trPr>
          <w:trHeight w:val="502"/>
        </w:trPr>
        <w:tc>
          <w:tcPr>
            <w:tcW w:w="2119" w:type="dxa"/>
            <w:shd w:val="clear" w:color="auto" w:fill="031795"/>
            <w:vAlign w:val="center"/>
          </w:tcPr>
          <w:p w14:paraId="0C590D1E" w14:textId="023A8C7C" w:rsidR="005871B4" w:rsidRPr="005B425D" w:rsidRDefault="005871B4" w:rsidP="00B7770E">
            <w:pPr>
              <w:spacing w:after="0"/>
              <w:jc w:val="center"/>
              <w:rPr>
                <w:rFonts w:ascii="Arial" w:hAnsi="Arial" w:cs="Arial"/>
                <w:color w:val="FFFFFF" w:themeColor="background1"/>
                <w:sz w:val="20"/>
                <w:lang w:val="pt-BR"/>
              </w:rPr>
            </w:pPr>
            <w:r w:rsidRPr="005B425D">
              <w:rPr>
                <w:rFonts w:ascii="Arial" w:hAnsi="Arial" w:cs="Arial"/>
                <w:b/>
                <w:color w:val="FFFFFF"/>
                <w:sz w:val="20"/>
                <w:szCs w:val="20"/>
                <w:lang w:val="pt-BR"/>
              </w:rPr>
              <w:t>REVISOR:</w:t>
            </w:r>
          </w:p>
        </w:tc>
        <w:tc>
          <w:tcPr>
            <w:tcW w:w="4118" w:type="dxa"/>
            <w:vAlign w:val="center"/>
          </w:tcPr>
          <w:p w14:paraId="236CBAFA" w14:textId="3A06695E" w:rsidR="005871B4" w:rsidRPr="005B425D" w:rsidRDefault="001C1176" w:rsidP="00407122">
            <w:pPr>
              <w:jc w:val="center"/>
              <w:rPr>
                <w:rFonts w:ascii="Arial" w:hAnsi="Arial" w:cs="Arial"/>
                <w:color w:val="000066"/>
                <w:sz w:val="20"/>
                <w:lang w:val="pt-BR"/>
              </w:rPr>
            </w:pPr>
            <w:r>
              <w:rPr>
                <w:rFonts w:ascii="Arial" w:hAnsi="Arial" w:cs="Arial"/>
                <w:color w:val="000066"/>
                <w:sz w:val="20"/>
                <w:lang w:val="pt-BR"/>
              </w:rPr>
              <w:t xml:space="preserve">Hugo </w:t>
            </w:r>
            <w:r w:rsidR="00BD2C34">
              <w:rPr>
                <w:rFonts w:ascii="Arial" w:hAnsi="Arial" w:cs="Arial"/>
                <w:color w:val="000066"/>
                <w:sz w:val="20"/>
                <w:lang w:val="pt-BR"/>
              </w:rPr>
              <w:t xml:space="preserve">J. </w:t>
            </w:r>
            <w:r w:rsidR="00BA51EE">
              <w:rPr>
                <w:rFonts w:ascii="Arial" w:hAnsi="Arial" w:cs="Arial"/>
                <w:color w:val="000066"/>
                <w:sz w:val="20"/>
                <w:lang w:val="pt-BR"/>
              </w:rPr>
              <w:t>Souza</w:t>
            </w:r>
          </w:p>
        </w:tc>
        <w:tc>
          <w:tcPr>
            <w:tcW w:w="4253" w:type="dxa"/>
            <w:vAlign w:val="center"/>
          </w:tcPr>
          <w:p w14:paraId="1D4DD27A" w14:textId="29E1994E" w:rsidR="005871B4" w:rsidRPr="001C1176" w:rsidRDefault="000B204C" w:rsidP="00407122">
            <w:pPr>
              <w:jc w:val="center"/>
              <w:rPr>
                <w:rFonts w:ascii="Arial" w:hAnsi="Arial" w:cs="Arial"/>
                <w:color w:val="000066"/>
                <w:sz w:val="20"/>
                <w:lang w:val="pt-BR"/>
              </w:rPr>
            </w:pPr>
            <w:r w:rsidRPr="001C1176">
              <w:rPr>
                <w:rFonts w:ascii="Arial" w:hAnsi="Arial" w:cs="Arial"/>
                <w:color w:val="000066"/>
                <w:sz w:val="20"/>
                <w:lang w:val="pt-BR"/>
              </w:rPr>
              <w:t>VERIFICADOR</w:t>
            </w:r>
          </w:p>
        </w:tc>
      </w:tr>
      <w:tr w:rsidR="005871B4" w:rsidRPr="005B425D" w14:paraId="64E25963" w14:textId="77777777" w:rsidTr="008F4484">
        <w:trPr>
          <w:trHeight w:val="511"/>
        </w:trPr>
        <w:tc>
          <w:tcPr>
            <w:tcW w:w="2119" w:type="dxa"/>
            <w:shd w:val="clear" w:color="auto" w:fill="031795"/>
            <w:vAlign w:val="center"/>
          </w:tcPr>
          <w:p w14:paraId="35FFF02F" w14:textId="09ACC166" w:rsidR="005871B4" w:rsidRPr="005B425D" w:rsidRDefault="005871B4" w:rsidP="00B7770E">
            <w:pPr>
              <w:spacing w:after="0"/>
              <w:jc w:val="center"/>
              <w:rPr>
                <w:rFonts w:ascii="Arial" w:hAnsi="Arial" w:cs="Arial"/>
                <w:color w:val="FFFFFF" w:themeColor="background1"/>
                <w:sz w:val="20"/>
                <w:lang w:val="pt-BR"/>
              </w:rPr>
            </w:pPr>
            <w:r w:rsidRPr="005B425D">
              <w:rPr>
                <w:rFonts w:ascii="Arial" w:hAnsi="Arial" w:cs="Arial"/>
                <w:b/>
                <w:color w:val="FFFFFF"/>
                <w:sz w:val="20"/>
                <w:szCs w:val="20"/>
                <w:lang w:val="pt-BR"/>
              </w:rPr>
              <w:t>APROVADOR:</w:t>
            </w:r>
          </w:p>
        </w:tc>
        <w:tc>
          <w:tcPr>
            <w:tcW w:w="4118" w:type="dxa"/>
            <w:vAlign w:val="center"/>
          </w:tcPr>
          <w:p w14:paraId="4D06A1F8" w14:textId="5F2DADDB" w:rsidR="005871B4" w:rsidRPr="005B425D" w:rsidRDefault="00BA51EE" w:rsidP="00407122">
            <w:pPr>
              <w:jc w:val="center"/>
              <w:rPr>
                <w:rFonts w:ascii="Arial" w:hAnsi="Arial" w:cs="Arial"/>
                <w:color w:val="000066"/>
                <w:sz w:val="20"/>
                <w:lang w:val="pt-BR"/>
              </w:rPr>
            </w:pPr>
            <w:r>
              <w:rPr>
                <w:rFonts w:ascii="Arial" w:hAnsi="Arial" w:cs="Arial"/>
                <w:color w:val="000066"/>
                <w:sz w:val="20"/>
                <w:lang w:val="pt-BR"/>
              </w:rPr>
              <w:t>Lucas Henrique</w:t>
            </w:r>
          </w:p>
        </w:tc>
        <w:tc>
          <w:tcPr>
            <w:tcW w:w="4253" w:type="dxa"/>
            <w:vAlign w:val="center"/>
          </w:tcPr>
          <w:p w14:paraId="128073AC" w14:textId="31A7C8E7" w:rsidR="005871B4" w:rsidRPr="001C1176" w:rsidRDefault="000B204C" w:rsidP="00407122">
            <w:pPr>
              <w:jc w:val="center"/>
              <w:rPr>
                <w:rFonts w:ascii="Arial" w:hAnsi="Arial" w:cs="Arial"/>
                <w:color w:val="000066"/>
                <w:sz w:val="20"/>
                <w:lang w:val="pt-BR"/>
              </w:rPr>
            </w:pPr>
            <w:r w:rsidRPr="001C1176">
              <w:rPr>
                <w:rFonts w:ascii="Arial" w:hAnsi="Arial" w:cs="Arial"/>
                <w:color w:val="000066"/>
                <w:sz w:val="20"/>
                <w:lang w:val="pt-BR"/>
              </w:rPr>
              <w:t>GERENTE DE PROJETO</w:t>
            </w:r>
          </w:p>
        </w:tc>
      </w:tr>
    </w:tbl>
    <w:p w14:paraId="78DA06BF" w14:textId="77777777" w:rsidR="00EF0E87" w:rsidRPr="005B425D" w:rsidRDefault="00EF0E87" w:rsidP="005F400B">
      <w:pPr>
        <w:rPr>
          <w:lang w:val="pt-BR"/>
        </w:rPr>
      </w:pPr>
    </w:p>
    <w:tbl>
      <w:tblPr>
        <w:tblpPr w:leftFromText="141" w:rightFromText="141" w:vertAnchor="text" w:horzAnchor="margin" w:tblpY="-43"/>
        <w:tblW w:w="105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1122"/>
        <w:gridCol w:w="3654"/>
        <w:gridCol w:w="1369"/>
        <w:gridCol w:w="1597"/>
        <w:gridCol w:w="1660"/>
      </w:tblGrid>
      <w:tr w:rsidR="00EF0E87" w:rsidRPr="00B819D3" w14:paraId="083928CB" w14:textId="77777777" w:rsidTr="00994659">
        <w:trPr>
          <w:trHeight w:val="273"/>
        </w:trPr>
        <w:tc>
          <w:tcPr>
            <w:tcW w:w="1056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031795"/>
            <w:vAlign w:val="center"/>
            <w:hideMark/>
          </w:tcPr>
          <w:p w14:paraId="39ABA080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HISTÓRICO DE REVISÃO E APROVAÇÃO</w:t>
            </w:r>
          </w:p>
        </w:tc>
      </w:tr>
      <w:tr w:rsidR="00EF0E87" w:rsidRPr="005B425D" w14:paraId="06F16316" w14:textId="77777777" w:rsidTr="00B146B8">
        <w:trPr>
          <w:trHeight w:val="532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31795"/>
            <w:vAlign w:val="center"/>
            <w:hideMark/>
          </w:tcPr>
          <w:p w14:paraId="13DEA281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REVISÃO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31795"/>
            <w:vAlign w:val="center"/>
            <w:hideMark/>
          </w:tcPr>
          <w:p w14:paraId="5F0CEF86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DATA</w:t>
            </w:r>
          </w:p>
        </w:tc>
        <w:tc>
          <w:tcPr>
            <w:tcW w:w="3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31795"/>
            <w:vAlign w:val="center"/>
            <w:hideMark/>
          </w:tcPr>
          <w:p w14:paraId="0E4DDE85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DESCRIÇÃO DA REVISÃO</w:t>
            </w:r>
          </w:p>
        </w:tc>
        <w:tc>
          <w:tcPr>
            <w:tcW w:w="136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031795"/>
            <w:vAlign w:val="center"/>
            <w:hideMark/>
          </w:tcPr>
          <w:p w14:paraId="5C5E4AF0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EMISSOR</w:t>
            </w:r>
          </w:p>
        </w:tc>
        <w:tc>
          <w:tcPr>
            <w:tcW w:w="15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31795"/>
            <w:vAlign w:val="center"/>
            <w:hideMark/>
          </w:tcPr>
          <w:p w14:paraId="286DC2FD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REVISOR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31795"/>
            <w:vAlign w:val="center"/>
            <w:hideMark/>
          </w:tcPr>
          <w:p w14:paraId="15DE29AC" w14:textId="77777777" w:rsidR="00EF0E87" w:rsidRPr="005B425D" w:rsidRDefault="00EF0E87" w:rsidP="00EF0E87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APROVADOR</w:t>
            </w:r>
          </w:p>
        </w:tc>
      </w:tr>
      <w:tr w:rsidR="00786C1E" w:rsidRPr="005B425D" w14:paraId="6969085B" w14:textId="77777777" w:rsidTr="00B146B8">
        <w:trPr>
          <w:trHeight w:val="302"/>
        </w:trPr>
        <w:tc>
          <w:tcPr>
            <w:tcW w:w="11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572EDEC" w14:textId="209C2E0E" w:rsidR="00EF0E87" w:rsidRPr="005B425D" w:rsidRDefault="003714BD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A</w:t>
            </w:r>
          </w:p>
        </w:tc>
        <w:tc>
          <w:tcPr>
            <w:tcW w:w="112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51E7A02" w14:textId="18E48DF0" w:rsidR="00EF0E87" w:rsidRPr="005B425D" w:rsidRDefault="002B21B4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30</w:t>
            </w:r>
            <w:r w:rsidR="003714BD"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/</w:t>
            </w:r>
            <w:r w:rsid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12</w:t>
            </w:r>
            <w:r w:rsidR="003714BD"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/</w:t>
            </w:r>
            <w:r w:rsidR="00866AA8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2024</w:t>
            </w:r>
            <w:r w:rsidR="00EF0E87"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36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D3B818F" w14:textId="3462D6BA" w:rsidR="00EF0E87" w:rsidRPr="005B425D" w:rsidRDefault="003714BD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EMISSÃO INICIAL</w:t>
            </w:r>
            <w:r w:rsidR="00EF0E87"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E614D4" w14:textId="245781AA" w:rsidR="00EF0E87" w:rsidRPr="005B425D" w:rsidRDefault="005B425D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RSF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1BB9E69B" w14:textId="55D7905B" w:rsidR="00EF0E87" w:rsidRPr="005B425D" w:rsidRDefault="005B425D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HJA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5D076C4" w14:textId="1763DCF8" w:rsidR="00EF0E87" w:rsidRPr="005B425D" w:rsidRDefault="005B425D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LHS</w:t>
            </w:r>
          </w:p>
        </w:tc>
      </w:tr>
      <w:tr w:rsidR="00786C1E" w:rsidRPr="005B425D" w14:paraId="44CBE8C0" w14:textId="77777777" w:rsidTr="00B146B8">
        <w:trPr>
          <w:trHeight w:val="302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D726C03" w14:textId="2D2CA42E" w:rsidR="00EF0E87" w:rsidRPr="005B425D" w:rsidRDefault="00B47F42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0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9A6B0F1" w14:textId="0F8D3077" w:rsidR="00EF0E87" w:rsidRPr="005B425D" w:rsidRDefault="00877320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17</w:t>
            </w:r>
            <w:r w:rsidR="00B47F42"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/02/2025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7ADEDF25" w14:textId="745C9074" w:rsidR="00EF0E87" w:rsidRPr="005B425D" w:rsidRDefault="004D6130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APROVADO – REVISADO ONDE INDICADO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5323873A" w14:textId="22904B46" w:rsidR="00EF0E87" w:rsidRPr="005B425D" w:rsidRDefault="004D6130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RSF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15078E6B" w14:textId="2606C235" w:rsidR="00EF0E87" w:rsidRPr="005B425D" w:rsidRDefault="004D6130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HJA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14:paraId="5DEF6A3F" w14:textId="4F428AE1" w:rsidR="00EF0E87" w:rsidRPr="005B425D" w:rsidRDefault="004D6130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LHS</w:t>
            </w:r>
          </w:p>
        </w:tc>
      </w:tr>
      <w:tr w:rsidR="00B146B8" w:rsidRPr="005B425D" w14:paraId="32BBFFE8" w14:textId="77777777" w:rsidTr="00B146B8">
        <w:trPr>
          <w:trHeight w:val="302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5DACDCDF" w14:textId="5A69FCEB" w:rsidR="00B146B8" w:rsidRPr="005B425D" w:rsidRDefault="00B146B8" w:rsidP="00B146B8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1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BA25005" w14:textId="421D4DD7" w:rsidR="00B146B8" w:rsidRPr="005B425D" w:rsidRDefault="00B146B8" w:rsidP="00B146B8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16/04/2025</w:t>
            </w:r>
          </w:p>
        </w:tc>
        <w:tc>
          <w:tcPr>
            <w:tcW w:w="365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2CE4B712" w14:textId="4B45EE51" w:rsidR="00B146B8" w:rsidRPr="005B425D" w:rsidRDefault="007D6A99" w:rsidP="00B146B8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PARA APROVAÇÃO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5D4FEC8D" w14:textId="04E73835" w:rsidR="00B146B8" w:rsidRPr="005B425D" w:rsidRDefault="00B146B8" w:rsidP="00B146B8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RSF</w:t>
            </w: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5E32D435" w14:textId="3563FE01" w:rsidR="00B146B8" w:rsidRPr="005B425D" w:rsidRDefault="00B146B8" w:rsidP="00B146B8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HJA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14:paraId="5F03E02D" w14:textId="58144168" w:rsidR="00B146B8" w:rsidRPr="005B425D" w:rsidRDefault="00B146B8" w:rsidP="00B146B8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  <w:t>LHS</w:t>
            </w:r>
          </w:p>
        </w:tc>
      </w:tr>
      <w:tr w:rsidR="00786C1E" w:rsidRPr="005B425D" w14:paraId="0392FC5F" w14:textId="77777777" w:rsidTr="00B146B8">
        <w:trPr>
          <w:trHeight w:val="302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1552DC9" w14:textId="156BFCA1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BCA754C" w14:textId="41A6FB76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5102D96C" w14:textId="7858721A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755BE4F7" w14:textId="56398963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616BC4AD" w14:textId="6A519121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14:paraId="7E64FEE1" w14:textId="1918DFE2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</w:tr>
      <w:tr w:rsidR="00786C1E" w:rsidRPr="005B425D" w14:paraId="60BF91F8" w14:textId="77777777" w:rsidTr="00B146B8">
        <w:trPr>
          <w:trHeight w:val="302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38E87B17" w14:textId="6AC75E3D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C6EC22" w14:textId="7D773B60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3654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6F5DB8D4" w14:textId="363BF73F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3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14:paraId="79888D1B" w14:textId="423CEC24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5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</w:tcPr>
          <w:p w14:paraId="069A3AD3" w14:textId="4B4F74B4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14:paraId="65CF676C" w14:textId="741E5929" w:rsidR="00EF0E87" w:rsidRPr="005B425D" w:rsidRDefault="00EF0E87" w:rsidP="00EF0E87">
            <w:pPr>
              <w:spacing w:after="0"/>
              <w:jc w:val="center"/>
              <w:rPr>
                <w:rFonts w:ascii="Aptos Narrow" w:eastAsia="Times New Roman" w:hAnsi="Aptos Narrow" w:cs="Arial"/>
                <w:color w:val="000000"/>
                <w:sz w:val="20"/>
                <w:szCs w:val="20"/>
                <w:lang w:val="pt-BR" w:eastAsia="pt-BR"/>
              </w:rPr>
            </w:pPr>
          </w:p>
        </w:tc>
      </w:tr>
    </w:tbl>
    <w:p w14:paraId="78AD004B" w14:textId="77777777" w:rsidR="00EF0E87" w:rsidRPr="005B425D" w:rsidRDefault="00EF0E87" w:rsidP="005F400B">
      <w:pPr>
        <w:rPr>
          <w:lang w:val="pt-BR"/>
        </w:rPr>
      </w:pPr>
    </w:p>
    <w:tbl>
      <w:tblPr>
        <w:tblW w:w="105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1"/>
        <w:gridCol w:w="763"/>
        <w:gridCol w:w="1126"/>
        <w:gridCol w:w="517"/>
        <w:gridCol w:w="401"/>
        <w:gridCol w:w="1604"/>
        <w:gridCol w:w="744"/>
        <w:gridCol w:w="401"/>
        <w:gridCol w:w="1374"/>
        <w:gridCol w:w="745"/>
        <w:gridCol w:w="401"/>
        <w:gridCol w:w="458"/>
        <w:gridCol w:w="1663"/>
      </w:tblGrid>
      <w:tr w:rsidR="00B86C01" w:rsidRPr="005B425D" w14:paraId="51C848CB" w14:textId="77777777" w:rsidTr="00B86C01">
        <w:trPr>
          <w:trHeight w:val="282"/>
        </w:trPr>
        <w:tc>
          <w:tcPr>
            <w:tcW w:w="10598" w:type="dxa"/>
            <w:gridSpan w:val="1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031795"/>
            <w:vAlign w:val="center"/>
            <w:hideMark/>
          </w:tcPr>
          <w:p w14:paraId="47C0FD75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EMITIDO PARA:</w:t>
            </w:r>
          </w:p>
        </w:tc>
      </w:tr>
      <w:tr w:rsidR="00B86C01" w:rsidRPr="005B425D" w14:paraId="7BA6B5C7" w14:textId="77777777" w:rsidTr="00B86C01">
        <w:trPr>
          <w:trHeight w:val="78"/>
        </w:trPr>
        <w:tc>
          <w:tcPr>
            <w:tcW w:w="4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B9D850B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76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059CB0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12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58CD6D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51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CD9EFE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4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B5972A8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905E96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898C3E" w14:textId="77777777" w:rsidR="00B86C01" w:rsidRPr="005B425D" w:rsidRDefault="00B86C01" w:rsidP="00B86C0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D5E1A3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3E367C" w14:textId="77777777" w:rsidR="00B86C01" w:rsidRPr="005B425D" w:rsidRDefault="00B86C01" w:rsidP="00B86C01">
            <w:pPr>
              <w:spacing w:after="0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pt-BR" w:eastAsia="pt-BR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BCE7B8" w14:textId="77777777" w:rsidR="00B86C01" w:rsidRPr="005B425D" w:rsidRDefault="00B86C01" w:rsidP="00B86C0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127248" w14:textId="77777777" w:rsidR="00B86C01" w:rsidRPr="005B425D" w:rsidRDefault="00B86C01" w:rsidP="00B86C0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B7187D" w14:textId="77777777" w:rsidR="00B86C01" w:rsidRPr="005B425D" w:rsidRDefault="00B86C01" w:rsidP="00B86C0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32F34" w14:textId="77777777" w:rsidR="00B86C01" w:rsidRPr="005B425D" w:rsidRDefault="00B86C01" w:rsidP="00B86C0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</w:tr>
      <w:tr w:rsidR="00B86C01" w:rsidRPr="005B425D" w14:paraId="223864BF" w14:textId="77777777" w:rsidTr="00B86C01">
        <w:trPr>
          <w:trHeight w:val="376"/>
        </w:trPr>
        <w:tc>
          <w:tcPr>
            <w:tcW w:w="4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895F8" w14:textId="23DF949A" w:rsidR="00B86C01" w:rsidRPr="005B425D" w:rsidRDefault="00467DE0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X</w:t>
            </w:r>
          </w:p>
        </w:tc>
        <w:tc>
          <w:tcPr>
            <w:tcW w:w="2406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BE1C8B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APROVAÇÃO</w:t>
            </w:r>
          </w:p>
        </w:tc>
        <w:tc>
          <w:tcPr>
            <w:tcW w:w="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9C4FB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23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E6ABC5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CONSTRUÇÃO</w:t>
            </w:r>
          </w:p>
        </w:tc>
        <w:tc>
          <w:tcPr>
            <w:tcW w:w="4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58958F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46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E657E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CERTIFICADO/CONFORME COMPRADO</w:t>
            </w:r>
          </w:p>
        </w:tc>
      </w:tr>
      <w:tr w:rsidR="00B86C01" w:rsidRPr="005B425D" w14:paraId="14016BD4" w14:textId="77777777" w:rsidTr="00B86C01">
        <w:trPr>
          <w:trHeight w:val="219"/>
        </w:trPr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7DC249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934EA0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3C1D61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FD022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205D2C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3635B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79C5C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64A64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80B76B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095C97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31C2BB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084A69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1B8D1D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</w:tr>
      <w:tr w:rsidR="00B86C01" w:rsidRPr="005B425D" w14:paraId="1520D72B" w14:textId="77777777" w:rsidTr="00B86C01">
        <w:trPr>
          <w:trHeight w:val="376"/>
        </w:trPr>
        <w:tc>
          <w:tcPr>
            <w:tcW w:w="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9252C6" w14:textId="49C19E38" w:rsidR="00B86C01" w:rsidRPr="005B425D" w:rsidRDefault="004D6130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 xml:space="preserve"> </w:t>
            </w:r>
          </w:p>
        </w:tc>
        <w:tc>
          <w:tcPr>
            <w:tcW w:w="2406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7E3698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INFORMAÇÃO</w:t>
            </w:r>
          </w:p>
        </w:tc>
        <w:tc>
          <w:tcPr>
            <w:tcW w:w="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135B1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23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75A449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COMPRA</w:t>
            </w:r>
          </w:p>
        </w:tc>
        <w:tc>
          <w:tcPr>
            <w:tcW w:w="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C6E51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21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91058B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AS BUILT</w:t>
            </w:r>
          </w:p>
        </w:tc>
        <w:tc>
          <w:tcPr>
            <w:tcW w:w="4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8EA9E5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211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188E88" w14:textId="77777777" w:rsidR="00B86C01" w:rsidRPr="005B425D" w:rsidRDefault="00B86C01" w:rsidP="00B86C01">
            <w:pPr>
              <w:spacing w:after="0"/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</w:pPr>
            <w:r w:rsidRPr="005B425D">
              <w:rPr>
                <w:rFonts w:ascii="Aptos" w:eastAsia="Times New Roman" w:hAnsi="Aptos" w:cs="Arial"/>
                <w:color w:val="031795"/>
                <w:sz w:val="20"/>
                <w:szCs w:val="20"/>
                <w:lang w:val="pt-BR" w:eastAsia="pt-BR"/>
              </w:rPr>
              <w:t>CANCELADO</w:t>
            </w:r>
          </w:p>
        </w:tc>
      </w:tr>
      <w:tr w:rsidR="00B86C01" w:rsidRPr="005B425D" w14:paraId="4599B660" w14:textId="77777777" w:rsidTr="00B86C01">
        <w:trPr>
          <w:trHeight w:val="334"/>
        </w:trPr>
        <w:tc>
          <w:tcPr>
            <w:tcW w:w="40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B4558" w14:textId="77777777" w:rsidR="00B86C01" w:rsidRPr="005B425D" w:rsidRDefault="00B86C01" w:rsidP="00B86C01">
            <w:pPr>
              <w:spacing w:after="0"/>
              <w:rPr>
                <w:rFonts w:ascii="Arial" w:eastAsia="Times New Roman" w:hAnsi="Arial" w:cs="Arial"/>
                <w:color w:val="auto"/>
                <w:sz w:val="20"/>
                <w:szCs w:val="20"/>
                <w:lang w:val="pt-BR" w:eastAsia="pt-BR"/>
              </w:rPr>
            </w:pPr>
            <w:r w:rsidRPr="005B425D">
              <w:rPr>
                <w:rFonts w:ascii="Arial" w:eastAsia="Times New Roman" w:hAnsi="Arial" w:cs="Arial"/>
                <w:color w:val="auto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007B4" w14:textId="77777777" w:rsidR="00B86C01" w:rsidRPr="005B425D" w:rsidRDefault="00B86C01" w:rsidP="00B86C01">
            <w:pPr>
              <w:spacing w:after="0"/>
              <w:rPr>
                <w:rFonts w:ascii="Arial" w:eastAsia="Times New Roman" w:hAnsi="Arial" w:cs="Arial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449D9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1F248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895F1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6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F39A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A2580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6F13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B0200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8622A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AA686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32C8C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EB90" w14:textId="77777777" w:rsidR="00B86C01" w:rsidRPr="005B425D" w:rsidRDefault="00B86C01" w:rsidP="00B86C01">
            <w:pPr>
              <w:spacing w:after="0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val="pt-BR" w:eastAsia="pt-BR"/>
              </w:rPr>
            </w:pPr>
          </w:p>
        </w:tc>
      </w:tr>
    </w:tbl>
    <w:p w14:paraId="48A40461" w14:textId="387BFE61" w:rsidR="00EF0E87" w:rsidRPr="005B425D" w:rsidRDefault="00EF0E87" w:rsidP="005F400B">
      <w:pPr>
        <w:rPr>
          <w:lang w:val="pt-BR"/>
        </w:rPr>
        <w:sectPr w:rsidR="00EF0E87" w:rsidRPr="005B425D" w:rsidSect="005F400B">
          <w:headerReference w:type="even" r:id="rId12"/>
          <w:headerReference w:type="default" r:id="rId13"/>
          <w:footerReference w:type="default" r:id="rId14"/>
          <w:headerReference w:type="first" r:id="rId15"/>
          <w:type w:val="continuous"/>
          <w:pgSz w:w="11906" w:h="16838" w:code="9"/>
          <w:pgMar w:top="1361" w:right="680" w:bottom="680" w:left="680" w:header="284" w:footer="284" w:gutter="0"/>
          <w:cols w:space="340"/>
          <w:titlePg/>
          <w:docGrid w:linePitch="360"/>
        </w:sectPr>
      </w:pPr>
    </w:p>
    <w:p w14:paraId="66E2197F" w14:textId="352D1104" w:rsidR="00C43C72" w:rsidRPr="005B425D" w:rsidRDefault="00937170" w:rsidP="00C43C72">
      <w:pPr>
        <w:rPr>
          <w:lang w:val="pt-BR"/>
        </w:rPr>
      </w:pPr>
      <w:r w:rsidRPr="005B425D">
        <w:rPr>
          <w:rFonts w:ascii="Aptos" w:eastAsia="Times New Roman" w:hAnsi="Aptos" w:cs="Arial"/>
          <w:color w:val="031795"/>
          <w:sz w:val="20"/>
          <w:szCs w:val="20"/>
          <w:lang w:val="pt-BR" w:eastAsia="pt-BR"/>
        </w:rPr>
        <w:t>APROVAÇÕES E CARIMBO DISPO</w:t>
      </w:r>
      <w:r w:rsidR="00767633" w:rsidRPr="005B425D">
        <w:rPr>
          <w:rFonts w:ascii="Aptos" w:eastAsia="Times New Roman" w:hAnsi="Aptos" w:cs="Arial"/>
          <w:color w:val="031795"/>
          <w:sz w:val="20"/>
          <w:szCs w:val="20"/>
          <w:lang w:val="pt-BR" w:eastAsia="pt-BR"/>
        </w:rPr>
        <w:t>NÍ</w:t>
      </w:r>
      <w:r w:rsidRPr="005B425D">
        <w:rPr>
          <w:rFonts w:ascii="Aptos" w:eastAsia="Times New Roman" w:hAnsi="Aptos" w:cs="Arial"/>
          <w:color w:val="031795"/>
          <w:sz w:val="20"/>
          <w:szCs w:val="20"/>
          <w:lang w:val="pt-BR" w:eastAsia="pt-BR"/>
        </w:rPr>
        <w:t>VEIS NOS PROCESSOS DO SISTEMA ACONEX</w:t>
      </w:r>
    </w:p>
    <w:p w14:paraId="1B8C2336" w14:textId="6FD16DF4" w:rsidR="000839D3" w:rsidRPr="005B425D" w:rsidRDefault="000839D3" w:rsidP="00C43C72">
      <w:pPr>
        <w:rPr>
          <w:lang w:val="pt-BR"/>
        </w:rPr>
        <w:sectPr w:rsidR="000839D3" w:rsidRPr="005B425D" w:rsidSect="00327ED6">
          <w:headerReference w:type="even" r:id="rId16"/>
          <w:headerReference w:type="default" r:id="rId17"/>
          <w:footerReference w:type="default" r:id="rId18"/>
          <w:headerReference w:type="first" r:id="rId19"/>
          <w:type w:val="continuous"/>
          <w:pgSz w:w="11906" w:h="16838" w:code="9"/>
          <w:pgMar w:top="1361" w:right="680" w:bottom="680" w:left="680" w:header="284" w:footer="284" w:gutter="0"/>
          <w:cols w:space="34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olor w:val="666666"/>
          <w:sz w:val="24"/>
          <w:szCs w:val="24"/>
          <w:lang w:val="pt-BR"/>
        </w:rPr>
        <w:id w:val="269281262"/>
        <w:docPartObj>
          <w:docPartGallery w:val="Table of Contents"/>
          <w:docPartUnique/>
        </w:docPartObj>
      </w:sdtPr>
      <w:sdtEndPr>
        <w:rPr>
          <w:b/>
          <w:bCs/>
          <w:color w:val="031795" w:themeColor="text1"/>
        </w:rPr>
      </w:sdtEndPr>
      <w:sdtContent>
        <w:p w14:paraId="3565D646" w14:textId="51FEDF95" w:rsidR="002E144E" w:rsidRPr="005B425D" w:rsidRDefault="002E144E" w:rsidP="002E144E">
          <w:pPr>
            <w:pStyle w:val="TOCHeading"/>
            <w:rPr>
              <w:rFonts w:asciiTheme="minorHAnsi" w:eastAsiaTheme="minorHAnsi" w:hAnsiTheme="minorHAnsi" w:cstheme="minorBidi"/>
              <w:color w:val="666666"/>
              <w:sz w:val="24"/>
              <w:szCs w:val="24"/>
              <w:lang w:val="pt-BR"/>
            </w:rPr>
          </w:pPr>
        </w:p>
        <w:p w14:paraId="6A2FA169" w14:textId="3DF92B01" w:rsidR="007525E7" w:rsidRPr="005B425D" w:rsidRDefault="007C0A08" w:rsidP="00F00A87">
          <w:pPr>
            <w:pStyle w:val="TOCHeading"/>
            <w:rPr>
              <w:lang w:val="pt-BR"/>
            </w:rPr>
          </w:pPr>
          <w:r w:rsidRPr="005B425D">
            <w:rPr>
              <w:lang w:val="pt-BR"/>
            </w:rPr>
            <w:t>Índice</w:t>
          </w:r>
        </w:p>
        <w:p w14:paraId="7CE14BB2" w14:textId="23847E49" w:rsidR="006627CA" w:rsidRDefault="007525E7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r w:rsidRPr="005B425D">
            <w:rPr>
              <w:lang w:val="pt-BR"/>
            </w:rPr>
            <w:fldChar w:fldCharType="begin"/>
          </w:r>
          <w:r w:rsidRPr="005B425D">
            <w:rPr>
              <w:lang w:val="pt-BR"/>
            </w:rPr>
            <w:instrText xml:space="preserve"> TOC \o "1-3" \h \z \u </w:instrText>
          </w:r>
          <w:r w:rsidRPr="005B425D">
            <w:rPr>
              <w:lang w:val="pt-BR"/>
            </w:rPr>
            <w:fldChar w:fldCharType="separate"/>
          </w:r>
          <w:hyperlink w:anchor="_Toc190671336" w:history="1">
            <w:r w:rsidR="006627CA" w:rsidRPr="00F737F4">
              <w:rPr>
                <w:rStyle w:val="Hyperlink"/>
                <w:noProof/>
                <w:lang w:val="pt-BR"/>
              </w:rPr>
              <w:t>1</w:t>
            </w:r>
            <w:r w:rsidR="006627CA"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="006627CA" w:rsidRPr="00F737F4">
              <w:rPr>
                <w:rStyle w:val="Hyperlink"/>
                <w:noProof/>
                <w:lang w:val="pt-BR"/>
              </w:rPr>
              <w:t>Objetivo</w:t>
            </w:r>
            <w:r w:rsidR="006627CA">
              <w:rPr>
                <w:noProof/>
                <w:webHidden/>
              </w:rPr>
              <w:tab/>
            </w:r>
            <w:r w:rsidR="006627CA">
              <w:rPr>
                <w:noProof/>
                <w:webHidden/>
              </w:rPr>
              <w:fldChar w:fldCharType="begin"/>
            </w:r>
            <w:r w:rsidR="006627CA">
              <w:rPr>
                <w:noProof/>
                <w:webHidden/>
              </w:rPr>
              <w:instrText xml:space="preserve"> PAGEREF _Toc190671336 \h </w:instrText>
            </w:r>
            <w:r w:rsidR="006627CA">
              <w:rPr>
                <w:noProof/>
                <w:webHidden/>
              </w:rPr>
            </w:r>
            <w:r w:rsidR="006627CA"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4</w:t>
            </w:r>
            <w:r w:rsidR="006627CA">
              <w:rPr>
                <w:noProof/>
                <w:webHidden/>
              </w:rPr>
              <w:fldChar w:fldCharType="end"/>
            </w:r>
          </w:hyperlink>
        </w:p>
        <w:p w14:paraId="6A21F262" w14:textId="75922555" w:rsidR="006627CA" w:rsidRDefault="006627CA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37" w:history="1">
            <w:r w:rsidRPr="00F737F4">
              <w:rPr>
                <w:rStyle w:val="Hyperlink"/>
                <w:noProof/>
                <w:lang w:val="pt-BR"/>
              </w:rPr>
              <w:t>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C8A38" w14:textId="14FDB396" w:rsidR="006627CA" w:rsidRDefault="006627CA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38" w:history="1">
            <w:r w:rsidRPr="00F737F4">
              <w:rPr>
                <w:rStyle w:val="Hyperlink"/>
                <w:noProof/>
                <w:lang w:val="pt-BR"/>
              </w:rPr>
              <w:t>3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Documentos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6069" w14:textId="06E0012D" w:rsidR="006627CA" w:rsidRDefault="006627CA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39" w:history="1">
            <w:r w:rsidRPr="00F737F4">
              <w:rPr>
                <w:rStyle w:val="Hyperlink"/>
                <w:noProof/>
                <w:lang w:val="pt-BR"/>
              </w:rPr>
              <w:t>4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Códigos e normas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5C5C" w14:textId="588C52BD" w:rsidR="006627CA" w:rsidRDefault="006627CA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0" w:history="1">
            <w:r w:rsidRPr="00F737F4">
              <w:rPr>
                <w:rStyle w:val="Hyperlink"/>
                <w:noProof/>
                <w:lang w:val="pt-BR"/>
              </w:rPr>
              <w:t>5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Critérios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0272" w14:textId="640E0A41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1" w:history="1">
            <w:r w:rsidRPr="00F737F4">
              <w:rPr>
                <w:rStyle w:val="Hyperlink"/>
                <w:noProof/>
                <w:lang w:val="pt-BR"/>
              </w:rPr>
              <w:t>5.1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Unidades de medida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0D383" w14:textId="31B44B54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2" w:history="1">
            <w:r w:rsidRPr="00F737F4">
              <w:rPr>
                <w:rStyle w:val="Hyperlink"/>
                <w:noProof/>
                <w:lang w:val="pt-BR"/>
              </w:rPr>
              <w:t>5.2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Definições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F2B6B" w14:textId="4E006919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3" w:history="1">
            <w:r w:rsidRPr="00F737F4">
              <w:rPr>
                <w:rStyle w:val="Hyperlink"/>
                <w:noProof/>
                <w:lang w:val="pt-BR"/>
              </w:rPr>
              <w:t>5.3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Condições ambientais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981D" w14:textId="47E9EC10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4" w:history="1">
            <w:r w:rsidRPr="00F737F4">
              <w:rPr>
                <w:rStyle w:val="Hyperlink"/>
                <w:noProof/>
                <w:lang w:val="pt-BR"/>
              </w:rPr>
              <w:t>5.4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Propriedades dos fluidos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56E45" w14:textId="72C1BDDA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5" w:history="1">
            <w:r w:rsidRPr="00F737F4">
              <w:rPr>
                <w:rStyle w:val="Hyperlink"/>
                <w:noProof/>
                <w:lang w:val="pt-BR"/>
              </w:rPr>
              <w:t>5.4.1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Características do 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42FD2" w14:textId="642987ED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6" w:history="1">
            <w:r w:rsidRPr="00F737F4">
              <w:rPr>
                <w:rStyle w:val="Hyperlink"/>
                <w:noProof/>
                <w:lang w:val="pt-BR"/>
              </w:rPr>
              <w:t>5.4.2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Características da água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B74B7" w14:textId="31BC5B01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7" w:history="1">
            <w:r w:rsidRPr="00F737F4">
              <w:rPr>
                <w:rStyle w:val="Hyperlink"/>
                <w:noProof/>
                <w:lang w:val="pt-BR"/>
              </w:rPr>
              <w:t>5.5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Critérios de cálculo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59D6" w14:textId="5CEBBA8E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8" w:history="1">
            <w:r w:rsidRPr="00F737F4">
              <w:rPr>
                <w:rStyle w:val="Hyperlink"/>
                <w:noProof/>
                <w:lang w:val="pt-BR"/>
              </w:rPr>
              <w:t>5.5.1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Perdas de Carga para 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839EA" w14:textId="4B7F8661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49" w:history="1">
            <w:r w:rsidRPr="00F737F4">
              <w:rPr>
                <w:rStyle w:val="Hyperlink"/>
                <w:noProof/>
                <w:lang w:val="pt-BR"/>
              </w:rPr>
              <w:t>5.5.2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Perdas de Carga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914F" w14:textId="6E440118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0" w:history="1">
            <w:r w:rsidRPr="00F737F4">
              <w:rPr>
                <w:rStyle w:val="Hyperlink"/>
                <w:noProof/>
                <w:lang w:val="pt-BR"/>
              </w:rPr>
              <w:t>5.5.3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Altura Manométrica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D7298" w14:textId="6E1CEE27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1" w:history="1">
            <w:r w:rsidRPr="00F737F4">
              <w:rPr>
                <w:rStyle w:val="Hyperlink"/>
                <w:noProof/>
                <w:lang w:val="pt-BR"/>
              </w:rPr>
              <w:t>5.5.4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Velocidade de Transporte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20477" w14:textId="1B0C76C1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2" w:history="1">
            <w:r w:rsidRPr="00F737F4">
              <w:rPr>
                <w:rStyle w:val="Hyperlink"/>
                <w:noProof/>
                <w:lang w:val="pt-BR"/>
              </w:rPr>
              <w:t>5.5.5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Potência Consumida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21B81" w14:textId="20B47C2D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3" w:history="1">
            <w:r w:rsidRPr="00F737F4">
              <w:rPr>
                <w:rStyle w:val="Hyperlink"/>
                <w:noProof/>
                <w:lang w:val="pt-BR"/>
              </w:rPr>
              <w:t>5.5.6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NPSH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E847" w14:textId="48491689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4" w:history="1">
            <w:r w:rsidRPr="00F737F4">
              <w:rPr>
                <w:rStyle w:val="Hyperlink"/>
                <w:noProof/>
                <w:lang w:val="pt-BR"/>
              </w:rPr>
              <w:t>5.5.7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Vaso Pulmão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C990C" w14:textId="0BD1CF45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5" w:history="1">
            <w:r w:rsidRPr="00F737F4">
              <w:rPr>
                <w:rStyle w:val="Hyperlink"/>
                <w:noProof/>
                <w:lang w:val="pt-BR"/>
              </w:rPr>
              <w:t>5.6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Critérios de dimensionamento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85678" w14:textId="7C31B32C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6" w:history="1">
            <w:r w:rsidRPr="00F737F4">
              <w:rPr>
                <w:rStyle w:val="Hyperlink"/>
                <w:noProof/>
                <w:lang w:val="pt-BR"/>
              </w:rPr>
              <w:t>5.6.1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Ar comprimido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41BD" w14:textId="1CC3512E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7" w:history="1">
            <w:r w:rsidRPr="00F737F4">
              <w:rPr>
                <w:rStyle w:val="Hyperlink"/>
                <w:noProof/>
                <w:lang w:val="pt-BR"/>
              </w:rPr>
              <w:t>5.6.2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Água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8CB25" w14:textId="15C0BC5F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8" w:history="1">
            <w:r w:rsidRPr="00F737F4">
              <w:rPr>
                <w:rStyle w:val="Hyperlink"/>
                <w:noProof/>
                <w:lang w:val="pt-BR"/>
              </w:rPr>
              <w:t>5.7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Escopo dos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4253" w14:textId="1A8BDCEF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59" w:history="1">
            <w:r w:rsidRPr="00F737F4">
              <w:rPr>
                <w:rStyle w:val="Hyperlink"/>
                <w:noProof/>
                <w:lang w:val="pt-BR"/>
              </w:rPr>
              <w:t>5.7.1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Diagrama de blocos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B5BF8" w14:textId="6CF0A71E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0" w:history="1">
            <w:r w:rsidRPr="00F737F4">
              <w:rPr>
                <w:rStyle w:val="Hyperlink"/>
                <w:noProof/>
                <w:lang w:val="pt-BR"/>
              </w:rPr>
              <w:t>5.7.2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Fluxograma de engenharia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40F8F" w14:textId="5214A347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1" w:history="1">
            <w:r w:rsidRPr="00F737F4">
              <w:rPr>
                <w:rStyle w:val="Hyperlink"/>
                <w:noProof/>
                <w:lang w:val="pt-BR"/>
              </w:rPr>
              <w:t>5.7.3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Memória de cálculo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5D252" w14:textId="3CE00457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2" w:history="1">
            <w:r w:rsidRPr="00F737F4">
              <w:rPr>
                <w:rStyle w:val="Hyperlink"/>
                <w:noProof/>
                <w:lang w:val="pt-BR"/>
              </w:rPr>
              <w:t>(1)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Sistemas de Bombeamento de Água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4086" w14:textId="757EC88D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3" w:history="1">
            <w:r w:rsidRPr="00F737F4">
              <w:rPr>
                <w:rStyle w:val="Hyperlink"/>
                <w:noProof/>
                <w:lang w:val="pt-BR"/>
              </w:rPr>
              <w:t>(2)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Sistemas de Ar Comprimido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1904" w14:textId="15ED56C4" w:rsidR="006627CA" w:rsidRDefault="006627CA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4" w:history="1">
            <w:r w:rsidRPr="00F737F4">
              <w:rPr>
                <w:rStyle w:val="Hyperlink"/>
                <w:noProof/>
                <w:lang w:val="pt-BR"/>
              </w:rPr>
              <w:t>6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Critérios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7B1A" w14:textId="5444FA1D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5" w:history="1">
            <w:r w:rsidRPr="00F737F4">
              <w:rPr>
                <w:rStyle w:val="Hyperlink"/>
                <w:noProof/>
                <w:lang w:val="pt-BR"/>
              </w:rPr>
              <w:t>6.1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Limites de bateria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8DAE" w14:textId="191398F9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6" w:history="1">
            <w:r w:rsidRPr="00F737F4">
              <w:rPr>
                <w:rStyle w:val="Hyperlink"/>
                <w:noProof/>
                <w:lang w:val="pt-BR"/>
              </w:rPr>
              <w:t>6.1.1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ar de instrumento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12202" w14:textId="7C0B6797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7" w:history="1">
            <w:r w:rsidRPr="00F737F4">
              <w:rPr>
                <w:rStyle w:val="Hyperlink"/>
                <w:noProof/>
                <w:lang w:val="pt-BR"/>
              </w:rPr>
              <w:t>6.1.2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ar de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25960" w14:textId="6AF3A109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8" w:history="1">
            <w:r w:rsidRPr="00F737F4">
              <w:rPr>
                <w:rStyle w:val="Hyperlink"/>
                <w:noProof/>
                <w:lang w:val="pt-BR"/>
              </w:rPr>
              <w:t>6.1.3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água de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AFFC" w14:textId="071C0CD9" w:rsidR="006627CA" w:rsidRDefault="006627CA">
          <w:pPr>
            <w:pStyle w:val="TOC3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69" w:history="1">
            <w:r w:rsidRPr="00F737F4">
              <w:rPr>
                <w:rStyle w:val="Hyperlink"/>
                <w:noProof/>
                <w:lang w:val="pt-BR"/>
              </w:rPr>
              <w:t>6.1.4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água de selagem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36FA" w14:textId="6ECB8B77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70" w:history="1">
            <w:r w:rsidRPr="00F737F4">
              <w:rPr>
                <w:rStyle w:val="Hyperlink"/>
                <w:noProof/>
                <w:lang w:val="pt-BR"/>
              </w:rPr>
              <w:t>6.2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Fatores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0C42" w14:textId="7CFA0A8F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71" w:history="1">
            <w:r w:rsidRPr="00F737F4">
              <w:rPr>
                <w:rStyle w:val="Hyperlink"/>
                <w:noProof/>
                <w:lang w:val="pt-BR"/>
              </w:rPr>
              <w:t>6.3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ar comprimido de instrumento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07FB" w14:textId="428E1AA3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72" w:history="1">
            <w:r w:rsidRPr="00F737F4">
              <w:rPr>
                <w:rStyle w:val="Hyperlink"/>
                <w:noProof/>
                <w:lang w:val="pt-BR"/>
              </w:rPr>
              <w:t>6.4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ar comprimido de serviço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1761" w14:textId="10444722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73" w:history="1">
            <w:r w:rsidRPr="00F737F4">
              <w:rPr>
                <w:rStyle w:val="Hyperlink"/>
                <w:noProof/>
                <w:lang w:val="pt-BR"/>
              </w:rPr>
              <w:t>6.5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água de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ACFE" w14:textId="3C6FED51" w:rsidR="006627CA" w:rsidRDefault="006627CA">
          <w:pPr>
            <w:pStyle w:val="TOC2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74" w:history="1">
            <w:r w:rsidRPr="00F737F4">
              <w:rPr>
                <w:rStyle w:val="Hyperlink"/>
                <w:noProof/>
                <w:lang w:val="pt-BR"/>
              </w:rPr>
              <w:t>6.6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Sistema de água de selagem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1746C" w14:textId="10CCA94D" w:rsidR="006627CA" w:rsidRDefault="006627CA">
          <w:pPr>
            <w:pStyle w:val="TOC1"/>
            <w:rPr>
              <w:rFonts w:eastAsiaTheme="minorEastAsia"/>
              <w:noProof/>
              <w:color w:val="auto"/>
              <w:kern w:val="2"/>
              <w:lang w:val="pt-BR" w:eastAsia="pt-BR"/>
              <w14:ligatures w14:val="standardContextual"/>
            </w:rPr>
          </w:pPr>
          <w:hyperlink w:anchor="_Toc190671375" w:history="1">
            <w:r w:rsidRPr="00F737F4">
              <w:rPr>
                <w:rStyle w:val="Hyperlink"/>
                <w:noProof/>
                <w:lang w:val="pt-BR"/>
              </w:rPr>
              <w:t>7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Fora de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39B3C" w14:textId="5A8356B9" w:rsidR="007525E7" w:rsidRPr="005B425D" w:rsidRDefault="006627CA" w:rsidP="00B819D3">
          <w:pPr>
            <w:pStyle w:val="TOC1"/>
            <w:rPr>
              <w:b/>
              <w:lang w:val="pt-BR"/>
            </w:rPr>
          </w:pPr>
          <w:hyperlink w:anchor="_Toc190671376" w:history="1">
            <w:r w:rsidRPr="00F737F4">
              <w:rPr>
                <w:rStyle w:val="Hyperlink"/>
                <w:noProof/>
                <w:lang w:val="pt-BR"/>
              </w:rPr>
              <w:t>8</w:t>
            </w:r>
            <w:r>
              <w:rPr>
                <w:rFonts w:eastAsiaTheme="minorEastAsia"/>
                <w:noProof/>
                <w:color w:val="auto"/>
                <w:kern w:val="2"/>
                <w:lang w:val="pt-BR" w:eastAsia="pt-BR"/>
                <w14:ligatures w14:val="standardContextual"/>
              </w:rPr>
              <w:tab/>
            </w:r>
            <w:r w:rsidRPr="00F737F4">
              <w:rPr>
                <w:rStyle w:val="Hyperlink"/>
                <w:noProof/>
                <w:lang w:val="pt-BR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_Toc190671376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3F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  <w:r w:rsidR="007525E7" w:rsidRPr="005B425D">
            <w:rPr>
              <w:lang w:val="pt-BR"/>
            </w:rPr>
            <w:fldChar w:fldCharType="end"/>
          </w:r>
        </w:p>
      </w:sdtContent>
    </w:sdt>
    <w:p w14:paraId="35B70D03" w14:textId="2B2D9525" w:rsidR="002D5A6B" w:rsidRDefault="002D5A6B">
      <w:pPr>
        <w:rPr>
          <w:lang w:val="pt-BR"/>
        </w:rPr>
      </w:pPr>
      <w:r>
        <w:rPr>
          <w:lang w:val="pt-BR"/>
        </w:rPr>
        <w:br w:type="page"/>
      </w:r>
    </w:p>
    <w:p w14:paraId="619F7774" w14:textId="77777777" w:rsidR="006C1DE0" w:rsidRPr="00AE1EEF" w:rsidRDefault="006C1DE0" w:rsidP="0045396C">
      <w:pPr>
        <w:jc w:val="both"/>
        <w:rPr>
          <w:lang w:val="pt-BR"/>
        </w:rPr>
      </w:pPr>
    </w:p>
    <w:sectPr w:rsidR="006C1DE0" w:rsidRPr="00AE1EEF" w:rsidSect="00F00A87">
      <w:headerReference w:type="default" r:id="rId20"/>
      <w:footerReference w:type="default" r:id="rId21"/>
      <w:headerReference w:type="first" r:id="rId22"/>
      <w:pgSz w:w="11906" w:h="16838" w:code="9"/>
      <w:pgMar w:top="1361" w:right="680" w:bottom="1361" w:left="680" w:header="567" w:footer="567" w:gutter="0"/>
      <w:cols w:space="34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91A008" w14:textId="77777777" w:rsidR="008501E2" w:rsidRDefault="008501E2" w:rsidP="006F0B0B">
      <w:pPr>
        <w:spacing w:after="0"/>
      </w:pPr>
      <w:r>
        <w:separator/>
      </w:r>
    </w:p>
  </w:endnote>
  <w:endnote w:type="continuationSeparator" w:id="0">
    <w:p w14:paraId="6740A70D" w14:textId="77777777" w:rsidR="008501E2" w:rsidRDefault="008501E2" w:rsidP="006F0B0B">
      <w:pPr>
        <w:spacing w:after="0"/>
      </w:pPr>
      <w:r>
        <w:continuationSeparator/>
      </w:r>
    </w:p>
  </w:endnote>
  <w:endnote w:type="continuationNotice" w:id="1">
    <w:p w14:paraId="0B2E5A94" w14:textId="77777777" w:rsidR="008501E2" w:rsidRDefault="008501E2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A Smart Sans Bold">
    <w:charset w:val="00"/>
    <w:family w:val="auto"/>
    <w:pitch w:val="variable"/>
    <w:sig w:usb0="20000007" w:usb1="00000001" w:usb2="00000000" w:usb3="00000000" w:csb0="00000193" w:csb1="00000000"/>
    <w:embedRegular r:id="rId1" w:fontKey="{521D0C15-3967-43B1-A2CC-04575A18C9DA}"/>
    <w:embedBold r:id="rId2" w:fontKey="{1C42B358-E9AA-4B90-9B8B-76CCD14AAB65}"/>
    <w:embedItalic r:id="rId3" w:fontKey="{91502101-4FB1-41E9-B899-B36B018816FE}"/>
  </w:font>
  <w:font w:name="AA Smart Sans">
    <w:altName w:val="Cambria"/>
    <w:charset w:val="00"/>
    <w:family w:val="auto"/>
    <w:pitch w:val="variable"/>
    <w:sig w:usb0="20000007" w:usb1="00000001" w:usb2="00000000" w:usb3="00000000" w:csb0="00000193" w:csb1="00000000"/>
    <w:embedRegular r:id="rId4" w:fontKey="{BA0F4E25-BDB7-4912-99F7-A3D2E6DEA697}"/>
    <w:embedBold r:id="rId5" w:fontKey="{486FDA77-3524-46E4-A9B3-5968D25A50E6}"/>
    <w:embedItalic r:id="rId6" w:fontKey="{B46134F1-1732-4BCA-ACE4-5D87BC978DC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1664D9DF-D753-4D61-A54D-1D3274A198F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73FE6FBD-9EA9-45AA-A623-FDFB60C130CA}"/>
  </w:font>
  <w:font w:name="AA Smart Sans Head Light">
    <w:charset w:val="00"/>
    <w:family w:val="auto"/>
    <w:pitch w:val="variable"/>
    <w:sig w:usb0="20000007" w:usb1="00000001" w:usb2="00000000" w:usb3="00000000" w:csb0="00000193" w:csb1="00000000"/>
    <w:embedRegular r:id="rId9" w:fontKey="{370C1D41-5140-433D-A2D5-7BBEDD3011E8}"/>
  </w:font>
  <w:font w:name="AA Smart Sans Light">
    <w:altName w:val="Calibri"/>
    <w:charset w:val="00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614C84F-1411-474B-A765-33D70BF66206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11" w:fontKey="{D1B2FC72-EF58-4EA9-A0B7-D85745EBC9B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2" w:fontKey="{6D866152-9934-4344-9BA8-1C9F8D13DB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77B9D6" w14:textId="77777777" w:rsidR="005F400B" w:rsidRDefault="005F400B">
    <w:pPr>
      <w:pStyle w:val="Foo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A4F0A7" w14:textId="77777777" w:rsidR="006F0B0B" w:rsidRDefault="006F0B0B">
    <w:pPr>
      <w:pStyle w:val="Foo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A14E5" w14:textId="54630906" w:rsidR="007525E7" w:rsidRPr="00B724F2" w:rsidRDefault="00083900">
    <w:pPr>
      <w:pStyle w:val="Footer"/>
      <w:rPr>
        <w:lang w:val="pt-BR"/>
      </w:rPr>
    </w:pPr>
    <w:r w:rsidRPr="00B724F2">
      <w:rPr>
        <w:lang w:val="pt-BR"/>
      </w:rPr>
      <w:t>Revisão</w:t>
    </w:r>
    <w:r w:rsidR="00F00A87" w:rsidRPr="00B724F2">
      <w:rPr>
        <w:lang w:val="pt-BR"/>
      </w:rPr>
      <w:t xml:space="preserve"> </w:t>
    </w:r>
    <w:sdt>
      <w:sdtPr>
        <w:rPr>
          <w:lang w:val="pt-BR"/>
        </w:rPr>
        <w:alias w:val="Issue"/>
        <w:tag w:val=""/>
        <w:id w:val="-1301529256"/>
        <w:placeholder>
          <w:docPart w:val="7ACD7DD1678D4C26B40852DCDD0E79E0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FE3DF3">
          <w:rPr>
            <w:lang w:val="pt-BR"/>
          </w:rPr>
          <w:t>1</w:t>
        </w:r>
      </w:sdtContent>
    </w:sdt>
    <w:r w:rsidR="00F00A87" w:rsidRPr="00B724F2">
      <w:rPr>
        <w:lang w:val="pt-BR"/>
      </w:rPr>
      <w:t xml:space="preserve"> | </w:t>
    </w:r>
    <w:sdt>
      <w:sdtPr>
        <w:rPr>
          <w:lang w:val="pt-BR"/>
        </w:rPr>
        <w:alias w:val="Publish Date"/>
        <w:tag w:val=""/>
        <w:id w:val="922620116"/>
        <w:placeholder>
          <w:docPart w:val="215CFAC7DAC54830BB8390A3E9CE704D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5-02-17T00:00:00Z">
          <w:dateFormat w:val="dd/MM/yyyy"/>
          <w:lid w:val="en-GB"/>
          <w:storeMappedDataAs w:val="dateTime"/>
          <w:calendar w:val="gregorian"/>
        </w:date>
      </w:sdtPr>
      <w:sdtEndPr/>
      <w:sdtContent>
        <w:r w:rsidR="000E53EB">
          <w:t>17/02/2025</w:t>
        </w:r>
      </w:sdtContent>
    </w:sdt>
    <w:r w:rsidR="00F00A87">
      <w:ptab w:relativeTo="margin" w:alignment="right" w:leader="none"/>
    </w:r>
    <w:r w:rsidR="002B39FB" w:rsidRPr="00B724F2">
      <w:rPr>
        <w:lang w:val="pt-BR"/>
      </w:rPr>
      <w:t>Página</w:t>
    </w:r>
    <w:r w:rsidR="00F00A87" w:rsidRPr="00B724F2">
      <w:rPr>
        <w:lang w:val="pt-BR"/>
      </w:rPr>
      <w:t xml:space="preserve"> </w:t>
    </w:r>
    <w:r w:rsidR="007525E7">
      <w:fldChar w:fldCharType="begin"/>
    </w:r>
    <w:r w:rsidR="007525E7" w:rsidRPr="00B724F2">
      <w:rPr>
        <w:lang w:val="pt-BR"/>
      </w:rPr>
      <w:instrText xml:space="preserve"> page </w:instrText>
    </w:r>
    <w:r w:rsidR="007525E7">
      <w:fldChar w:fldCharType="separate"/>
    </w:r>
    <w:r w:rsidR="007525E7" w:rsidRPr="00B724F2">
      <w:rPr>
        <w:noProof/>
        <w:lang w:val="pt-BR"/>
      </w:rPr>
      <w:t>1</w:t>
    </w:r>
    <w:r w:rsidR="007525E7">
      <w:fldChar w:fldCharType="end"/>
    </w:r>
    <w:r w:rsidR="00F00A87" w:rsidRPr="00B724F2">
      <w:rPr>
        <w:lang w:val="pt-BR"/>
      </w:rPr>
      <w:t xml:space="preserve"> </w:t>
    </w:r>
    <w:proofErr w:type="spellStart"/>
    <w:r w:rsidR="00F00A87" w:rsidRPr="00B724F2">
      <w:rPr>
        <w:lang w:val="pt-BR"/>
      </w:rPr>
      <w:t>of</w:t>
    </w:r>
    <w:proofErr w:type="spellEnd"/>
    <w:r w:rsidR="00F00A87" w:rsidRPr="00B724F2">
      <w:rPr>
        <w:lang w:val="pt-BR"/>
      </w:rPr>
      <w:t xml:space="preserve"> </w:t>
    </w:r>
    <w:r w:rsidR="00BA4E66">
      <w:fldChar w:fldCharType="begin"/>
    </w:r>
    <w:r w:rsidR="00BA4E66" w:rsidRPr="00B724F2">
      <w:rPr>
        <w:lang w:val="pt-BR"/>
      </w:rPr>
      <w:instrText xml:space="preserve"> numpages </w:instrText>
    </w:r>
    <w:r w:rsidR="00BA4E66">
      <w:fldChar w:fldCharType="separate"/>
    </w:r>
    <w:r w:rsidR="00F00A87" w:rsidRPr="00B724F2">
      <w:rPr>
        <w:noProof/>
        <w:lang w:val="pt-BR"/>
      </w:rPr>
      <w:t>4</w:t>
    </w:r>
    <w:r w:rsidR="00BA4E6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DDD414" w14:textId="77777777" w:rsidR="008501E2" w:rsidRDefault="008501E2" w:rsidP="006F0B0B">
      <w:pPr>
        <w:spacing w:after="0"/>
      </w:pPr>
      <w:r>
        <w:separator/>
      </w:r>
    </w:p>
  </w:footnote>
  <w:footnote w:type="continuationSeparator" w:id="0">
    <w:p w14:paraId="3A6F5BBB" w14:textId="77777777" w:rsidR="008501E2" w:rsidRDefault="008501E2" w:rsidP="006F0B0B">
      <w:pPr>
        <w:spacing w:after="0"/>
      </w:pPr>
      <w:r>
        <w:continuationSeparator/>
      </w:r>
    </w:p>
  </w:footnote>
  <w:footnote w:type="continuationNotice" w:id="1">
    <w:p w14:paraId="083382AA" w14:textId="77777777" w:rsidR="008501E2" w:rsidRDefault="008501E2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1032A" w14:textId="77777777" w:rsidR="005F400B" w:rsidRDefault="005F400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51" behindDoc="0" locked="0" layoutInCell="1" allowOverlap="1" wp14:anchorId="596955C8" wp14:editId="390CD00B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0"/>
              <wp:wrapNone/>
              <wp:docPr id="2113031538" name="Text Box 8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242656" w14:textId="77777777" w:rsidR="005F400B" w:rsidRPr="004B50B7" w:rsidRDefault="005F400B" w:rsidP="004B50B7">
                          <w:pPr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6955C8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alt="[OFFICIAL]" style="position:absolute;margin-left:-16.25pt;margin-top:0;width:34.95pt;height:34.95pt;z-index:251658251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2C242656" w14:textId="77777777" w:rsidR="005F400B" w:rsidRPr="004B50B7" w:rsidRDefault="005F400B" w:rsidP="004B50B7">
                    <w:pPr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E26C55" w14:textId="5BCBBB2A" w:rsidR="005F400B" w:rsidRPr="00115CEB" w:rsidRDefault="00422484" w:rsidP="002E34C7">
    <w:pPr>
      <w:rPr>
        <w:lang w:val="pt-BR"/>
      </w:rPr>
    </w:pPr>
    <w:sdt>
      <w:sdtPr>
        <w:rPr>
          <w:lang w:val="pt-BR"/>
        </w:rPr>
        <w:alias w:val="Title"/>
        <w:tag w:val=""/>
        <w:id w:val="1950658840"/>
        <w:placeholder>
          <w:docPart w:val="7C75F25D2E534A219D49E274CB6914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F470C">
          <w:rPr>
            <w:lang w:val="pt-BR"/>
          </w:rPr>
          <w:t>CRITÉRIO DE PROJETO</w:t>
        </w:r>
      </w:sdtContent>
    </w:sdt>
    <w:r w:rsidR="005F400B"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3B960F89" wp14:editId="06DED6EF">
              <wp:simplePos x="428625" y="18097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0"/>
              <wp:wrapNone/>
              <wp:docPr id="2106433964" name="Text Box 12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64F48A9" w14:textId="77777777" w:rsidR="005F400B" w:rsidRPr="004B50B7" w:rsidRDefault="005F400B" w:rsidP="004B50B7">
                          <w:pPr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960F8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alt="[OFFICIAL]" style="position:absolute;margin-left:-16.25pt;margin-top:0;width:34.95pt;height:34.95pt;z-index:251658241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764F48A9" w14:textId="77777777" w:rsidR="005F400B" w:rsidRPr="004B50B7" w:rsidRDefault="005F400B" w:rsidP="004B50B7">
                    <w:pPr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890537" w14:textId="5048EC4C" w:rsidR="005F400B" w:rsidRDefault="00B3412D" w:rsidP="00F00A87">
    <w:r>
      <w:rPr>
        <w:noProof/>
      </w:rPr>
      <mc:AlternateContent>
        <mc:Choice Requires="wps">
          <w:drawing>
            <wp:anchor distT="0" distB="0" distL="114300" distR="114300" simplePos="0" relativeHeight="251658255" behindDoc="1" locked="0" layoutInCell="1" allowOverlap="1" wp14:anchorId="5E04B8D5" wp14:editId="7A86FB6C">
              <wp:simplePos x="0" y="0"/>
              <wp:positionH relativeFrom="column">
                <wp:posOffset>4163060</wp:posOffset>
              </wp:positionH>
              <wp:positionV relativeFrom="paragraph">
                <wp:posOffset>261620</wp:posOffset>
              </wp:positionV>
              <wp:extent cx="2732405" cy="403860"/>
              <wp:effectExtent l="0" t="0" r="0" b="0"/>
              <wp:wrapTight wrapText="bothSides">
                <wp:wrapPolygon edited="0">
                  <wp:start x="0" y="0"/>
                  <wp:lineTo x="0" y="20377"/>
                  <wp:lineTo x="21384" y="20377"/>
                  <wp:lineTo x="21384" y="0"/>
                  <wp:lineTo x="0" y="0"/>
                </wp:wrapPolygon>
              </wp:wrapTight>
              <wp:docPr id="666157492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2405" cy="4038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F05D841" w14:textId="537ADA78" w:rsidR="00401ECA" w:rsidRPr="00401ECA" w:rsidRDefault="008B67E8" w:rsidP="002D00CA">
                          <w:pPr>
                            <w:spacing w:after="0"/>
                            <w:jc w:val="center"/>
                            <w:rPr>
                              <w:rFonts w:ascii="AA Smart Sans Head Light" w:eastAsia="Times New Roman" w:hAnsi="AA Smart Sans Head Light" w:cs="Arial"/>
                              <w:color w:val="001795"/>
                              <w:sz w:val="32"/>
                              <w:szCs w:val="32"/>
                              <w:lang w:val="pt-BR" w:eastAsia="pt-BR"/>
                            </w:rPr>
                          </w:pPr>
                          <w:r w:rsidRPr="008B67E8">
                            <w:rPr>
                              <w:noProof/>
                            </w:rPr>
                            <w:drawing>
                              <wp:inline distT="0" distB="0" distL="0" distR="0" wp14:anchorId="23FD363A" wp14:editId="38529715">
                                <wp:extent cx="306070" cy="306070"/>
                                <wp:effectExtent l="0" t="0" r="0" b="0"/>
                                <wp:docPr id="140649909" name="Imagem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6070" cy="30607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04B8D5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style="position:absolute;margin-left:327.8pt;margin-top:20.6pt;width:215.15pt;height:31.8pt;z-index:-25165822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" fillcolor="white [3201]" stroked="f" strokeweight=".5pt">
              <v:textbox>
                <w:txbxContent>
                  <w:p w14:paraId="4F05D841" w14:textId="537ADA78" w:rsidR="00401ECA" w:rsidRPr="00401ECA" w:rsidRDefault="008B67E8" w:rsidP="002D00CA">
                    <w:pPr>
                      <w:spacing w:after="0"/>
                      <w:jc w:val="center"/>
                      <w:rPr>
                        <w:rFonts w:ascii="AA Smart Sans Head Light" w:eastAsia="Times New Roman" w:hAnsi="AA Smart Sans Head Light" w:cs="Arial"/>
                        <w:color w:val="001795"/>
                        <w:sz w:val="32"/>
                        <w:szCs w:val="32"/>
                        <w:lang w:val="pt-BR" w:eastAsia="pt-BR"/>
                      </w:rPr>
                    </w:pPr>
                    <w:r w:rsidRPr="008B67E8">
                      <w:rPr>
                        <w:noProof/>
                      </w:rPr>
                      <w:drawing>
                        <wp:inline distT="0" distB="0" distL="0" distR="0" wp14:anchorId="23FD363A" wp14:editId="38529715">
                          <wp:extent cx="306070" cy="306070"/>
                          <wp:effectExtent l="0" t="0" r="0" b="0"/>
                          <wp:docPr id="140649909" name="Imagem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6070" cy="3060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ight"/>
            </v:shape>
          </w:pict>
        </mc:Fallback>
      </mc:AlternateContent>
    </w:r>
    <w:r>
      <w:rPr>
        <w:noProof/>
      </w:rPr>
      <w:drawing>
        <wp:anchor distT="0" distB="720090" distL="114300" distR="114300" simplePos="0" relativeHeight="251658253" behindDoc="0" locked="0" layoutInCell="1" allowOverlap="1" wp14:anchorId="40337387" wp14:editId="3B7972BC">
          <wp:simplePos x="0" y="0"/>
          <wp:positionH relativeFrom="page">
            <wp:posOffset>428577</wp:posOffset>
          </wp:positionH>
          <wp:positionV relativeFrom="page">
            <wp:posOffset>407573</wp:posOffset>
          </wp:positionV>
          <wp:extent cx="1882840" cy="415290"/>
          <wp:effectExtent l="0" t="0" r="3175" b="3810"/>
          <wp:wrapTopAndBottom/>
          <wp:docPr id="148782485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2840" cy="415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ECB">
      <w:rPr>
        <w:noProof/>
      </w:rPr>
      <mc:AlternateContent>
        <mc:Choice Requires="wps">
          <w:drawing>
            <wp:anchor distT="0" distB="0" distL="114300" distR="114300" simplePos="0" relativeHeight="251658252" behindDoc="0" locked="0" layoutInCell="1" allowOverlap="1" wp14:anchorId="0172F8F0" wp14:editId="1F96DDF5">
              <wp:simplePos x="0" y="0"/>
              <wp:positionH relativeFrom="margin">
                <wp:posOffset>-2570089</wp:posOffset>
              </wp:positionH>
              <wp:positionV relativeFrom="paragraph">
                <wp:posOffset>-757115</wp:posOffset>
              </wp:positionV>
              <wp:extent cx="11915775" cy="5938520"/>
              <wp:effectExtent l="0" t="0" r="9525" b="5080"/>
              <wp:wrapNone/>
              <wp:docPr id="304051416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15775" cy="5938520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86404CF" w14:textId="55589EEA" w:rsidR="00CF6B90" w:rsidRPr="00000ECB" w:rsidRDefault="00CF6B90" w:rsidP="00000ECB">
                          <w:pPr>
                            <w:tabs>
                              <w:tab w:val="left" w:pos="4820"/>
                            </w:tabs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0172F8F0" id="Oval 2" o:spid="_x0000_s1029" style="position:absolute;margin-left:-202.35pt;margin-top:-59.6pt;width:938.25pt;height:467.6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" fillcolor="white [3212]" stroked="f" strokeweight="1pt">
              <v:stroke joinstyle="miter"/>
              <v:textbox>
                <w:txbxContent>
                  <w:p w14:paraId="386404CF" w14:textId="55589EEA" w:rsidR="00CF6B90" w:rsidRPr="00000ECB" w:rsidRDefault="00CF6B90" w:rsidP="00000ECB">
                    <w:pPr>
                      <w:tabs>
                        <w:tab w:val="left" w:pos="4820"/>
                      </w:tabs>
                      <w:rPr>
                        <w:lang w:val="pt-BR"/>
                      </w:rPr>
                    </w:pPr>
                  </w:p>
                </w:txbxContent>
              </v:textbox>
              <w10:wrap anchorx="margin"/>
            </v:oval>
          </w:pict>
        </mc:Fallback>
      </mc:AlternateContent>
    </w:r>
    <w:r w:rsidR="005F400B">
      <w:rPr>
        <w:noProof/>
      </w:rPr>
      <mc:AlternateContent>
        <mc:Choice Requires="wps">
          <w:drawing>
            <wp:anchor distT="0" distB="0" distL="0" distR="0" simplePos="0" relativeHeight="251658254" behindDoc="0" locked="0" layoutInCell="1" allowOverlap="1" wp14:anchorId="2DE85256" wp14:editId="0F44C118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67880" cy="307440"/>
              <wp:effectExtent l="0" t="0" r="0" b="16510"/>
              <wp:wrapNone/>
              <wp:docPr id="863680281" name="Text Box 822363910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7880" cy="307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2DF538" w14:textId="77777777" w:rsidR="005F400B" w:rsidRPr="004B50B7" w:rsidRDefault="005F400B" w:rsidP="008B42E7">
                          <w:pPr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E85256" id="Text Box 822363910" o:spid="_x0000_s1030" type="#_x0000_t202" alt="[OFFICIAL]" style="position:absolute;margin-left:9.25pt;margin-top:0;width:60.45pt;height:24.2pt;z-index:251658254;visibility:visible;mso-wrap-style:none;mso-width-percent:0;mso-height-percent:0;mso-wrap-distance-left:0;mso-wrap-distance-top:0;mso-wrap-distance-right:0;mso-wrap-distance-bottom:0;mso-position-horizontal:righ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" filled="f" stroked="f">
              <v:textbox style="mso-fit-shape-to-text:t" inset="0,15pt,20pt,0">
                <w:txbxContent>
                  <w:p w14:paraId="4E2DF538" w14:textId="77777777" w:rsidR="005F400B" w:rsidRPr="004B50B7" w:rsidRDefault="005F400B" w:rsidP="008B42E7">
                    <w:pPr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124B06">
      <w:tab/>
    </w:r>
    <w:r w:rsidR="00925DD0">
      <w:t>LOGO DA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BE5AC" w14:textId="77777777" w:rsidR="004B50B7" w:rsidRDefault="004B50B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76E123C1" wp14:editId="36259FA5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0"/>
              <wp:wrapNone/>
              <wp:docPr id="8" name="Text Box 8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371369" w14:textId="77777777" w:rsidR="004B50B7" w:rsidRPr="004B50B7" w:rsidRDefault="004B50B7" w:rsidP="004B50B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E123C1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[OFFICIAL]" style="position:absolute;margin-left:-16.25pt;margin-top:0;width:34.95pt;height:34.95pt;z-index:25165824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Ui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K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HBjlIg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13371369" w14:textId="77777777" w:rsidR="004B50B7" w:rsidRPr="004B50B7" w:rsidRDefault="004B50B7" w:rsidP="004B50B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3B69ED" w14:textId="48F53B59" w:rsidR="003666DF" w:rsidRDefault="00AF7C5E" w:rsidP="00C70771">
    <w:pPr>
      <w:pStyle w:val="Header"/>
      <w:pBdr>
        <w:bottom w:val="single" w:sz="4" w:space="9" w:color="031795" w:themeColor="text1"/>
      </w:pBdr>
      <w:jc w:val="right"/>
      <w:rPr>
        <w:rFonts w:asciiTheme="majorHAnsi" w:hAnsiTheme="majorHAnsi"/>
        <w:sz w:val="32"/>
        <w:szCs w:val="32"/>
        <w:lang w:val="pt-BR"/>
      </w:rPr>
    </w:pPr>
    <w:r>
      <w:rPr>
        <w:noProof/>
      </w:rPr>
      <w:drawing>
        <wp:anchor distT="0" distB="720090" distL="114300" distR="114300" simplePos="0" relativeHeight="251658242" behindDoc="0" locked="0" layoutInCell="1" allowOverlap="1" wp14:anchorId="30D06989" wp14:editId="1A1B096C">
          <wp:simplePos x="0" y="0"/>
          <wp:positionH relativeFrom="margin">
            <wp:posOffset>-85725</wp:posOffset>
          </wp:positionH>
          <wp:positionV relativeFrom="topMargin">
            <wp:posOffset>430530</wp:posOffset>
          </wp:positionV>
          <wp:extent cx="1400175" cy="308831"/>
          <wp:effectExtent l="0" t="0" r="0" b="0"/>
          <wp:wrapNone/>
          <wp:docPr id="208872130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0175" cy="3088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lang w:val="pt-BR"/>
        </w:rPr>
        <w:alias w:val="Title"/>
        <w:tag w:val=""/>
        <w:id w:val="1326866732"/>
        <w:placeholder>
          <w:docPart w:val="B33B83070ECE43A099FC3EDB3271A5B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F470C">
          <w:rPr>
            <w:lang w:val="pt-BR"/>
          </w:rPr>
          <w:t>CRITÉRIO DE PROJETO</w:t>
        </w:r>
      </w:sdtContent>
    </w:sdt>
  </w:p>
  <w:p w14:paraId="48CBE956" w14:textId="763F5B65" w:rsidR="004B50B7" w:rsidRPr="00133DF7" w:rsidRDefault="00422484" w:rsidP="00C70771">
    <w:pPr>
      <w:pStyle w:val="Header"/>
      <w:pBdr>
        <w:bottom w:val="single" w:sz="4" w:space="9" w:color="031795" w:themeColor="text1"/>
      </w:pBdr>
      <w:jc w:val="right"/>
      <w:rPr>
        <w:lang w:val="pt-BR"/>
      </w:rPr>
    </w:pPr>
    <w:sdt>
      <w:sdtPr>
        <w:rPr>
          <w:lang w:val="pt-BR"/>
        </w:rPr>
        <w:alias w:val="Número AA"/>
        <w:tag w:val=""/>
        <w:id w:val="-179123455"/>
        <w:placeholder>
          <w:docPart w:val="C69F1F72CD0B4F449B32D176B30946D1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133DF7">
          <w:rPr>
            <w:lang w:val="pt-BR"/>
          </w:rPr>
          <w:t>AMR-1027656-03-BSS-CP000201-0611-PR-DR-00001</w:t>
        </w:r>
      </w:sdtContent>
    </w:sdt>
    <w:r w:rsidR="004B50B7"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C6A5295" wp14:editId="75EF0F91">
              <wp:simplePos x="428625" y="18097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0"/>
              <wp:wrapNone/>
              <wp:docPr id="12" name="Text Box 12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9F3345" w14:textId="77777777" w:rsidR="004B50B7" w:rsidRPr="004B50B7" w:rsidRDefault="004B50B7" w:rsidP="004B50B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6A529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alt="[OFFICIAL]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Y4WYA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1A9F3345" w14:textId="77777777" w:rsidR="004B50B7" w:rsidRPr="004B50B7" w:rsidRDefault="004B50B7" w:rsidP="004B50B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6B1F05" w14:textId="77777777" w:rsidR="004B50B7" w:rsidRDefault="008B42E7" w:rsidP="00F00A87">
    <w:r>
      <w:rPr>
        <w:noProof/>
      </w:rPr>
      <mc:AlternateContent>
        <mc:Choice Requires="wps">
          <w:drawing>
            <wp:anchor distT="0" distB="0" distL="0" distR="0" simplePos="0" relativeHeight="251658250" behindDoc="0" locked="0" layoutInCell="1" allowOverlap="1" wp14:anchorId="6F352E07" wp14:editId="6633A239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67880" cy="307440"/>
              <wp:effectExtent l="0" t="0" r="0" b="16510"/>
              <wp:wrapNone/>
              <wp:docPr id="822363910" name="Text Box 822363910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7880" cy="307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DDB4E0D" w14:textId="77777777" w:rsidR="008B42E7" w:rsidRPr="004B50B7" w:rsidRDefault="008B42E7" w:rsidP="008B42E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352E07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alt="[OFFICIAL]" style="position:absolute;margin-left:9.25pt;margin-top:0;width:60.45pt;height:24.2pt;z-index:251658250;visibility:visible;mso-wrap-style:none;mso-width-percent:0;mso-height-percent:0;mso-wrap-distance-left:0;mso-wrap-distance-top:0;mso-wrap-distance-right:0;mso-wrap-distance-bottom:0;mso-position-horizontal:righ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" filled="f" stroked="f">
              <v:textbox style="mso-fit-shape-to-text:t" inset="0,15pt,20pt,0">
                <w:txbxContent>
                  <w:p w14:paraId="5DDB4E0D" w14:textId="77777777" w:rsidR="008B42E7" w:rsidRPr="004B50B7" w:rsidRDefault="008B42E7" w:rsidP="008B42E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6A62B8">
      <w:rPr>
        <w:noProof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65E36342" wp14:editId="5F63D329">
              <wp:simplePos x="0" y="0"/>
              <wp:positionH relativeFrom="margin">
                <wp:posOffset>-2614295</wp:posOffset>
              </wp:positionH>
              <wp:positionV relativeFrom="paragraph">
                <wp:posOffset>-756475</wp:posOffset>
              </wp:positionV>
              <wp:extent cx="11916000" cy="5938886"/>
              <wp:effectExtent l="0" t="0" r="9525" b="5080"/>
              <wp:wrapNone/>
              <wp:docPr id="1028507727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916000" cy="5938886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569360EB" id="Oval 2" o:spid="_x0000_s1026" style="position:absolute;margin-left:-205.85pt;margin-top:-59.55pt;width:938.25pt;height:467.6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" fillcolor="white [3212]" stroked="f" strokeweight="1pt">
              <v:stroke joinstyle="miter"/>
              <w10:wrap anchorx="margin"/>
            </v:oval>
          </w:pict>
        </mc:Fallback>
      </mc:AlternateContent>
    </w:r>
    <w:r w:rsidR="00327ED6">
      <w:rPr>
        <w:noProof/>
      </w:rPr>
      <w:drawing>
        <wp:anchor distT="0" distB="720090" distL="114300" distR="114300" simplePos="0" relativeHeight="251658249" behindDoc="0" locked="0" layoutInCell="1" allowOverlap="1" wp14:anchorId="13A8B339" wp14:editId="49F057B1">
          <wp:simplePos x="0" y="0"/>
          <wp:positionH relativeFrom="page">
            <wp:posOffset>433633</wp:posOffset>
          </wp:positionH>
          <wp:positionV relativeFrom="page">
            <wp:posOffset>433633</wp:posOffset>
          </wp:positionV>
          <wp:extent cx="1883520" cy="415440"/>
          <wp:effectExtent l="0" t="0" r="2540" b="3810"/>
          <wp:wrapTopAndBottom/>
          <wp:docPr id="73634231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520" cy="415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888F3" w14:textId="0B97F3D5" w:rsidR="00272928" w:rsidRPr="00236201" w:rsidRDefault="00FE1DEB" w:rsidP="009F6211">
    <w:pPr>
      <w:pStyle w:val="Header"/>
      <w:keepLines/>
      <w:pBdr>
        <w:bottom w:val="single" w:sz="4" w:space="31" w:color="031795" w:themeColor="text1"/>
      </w:pBdr>
      <w:tabs>
        <w:tab w:val="clear" w:pos="4513"/>
        <w:tab w:val="center" w:pos="3261"/>
        <w:tab w:val="center" w:pos="4111"/>
        <w:tab w:val="left" w:pos="8364"/>
      </w:tabs>
      <w:jc w:val="center"/>
      <w:rPr>
        <w:rFonts w:asciiTheme="majorHAnsi" w:hAnsiTheme="majorHAnsi"/>
        <w:sz w:val="16"/>
        <w:szCs w:val="16"/>
        <w:lang w:val="pt-BR"/>
      </w:rPr>
    </w:pPr>
    <w:r w:rsidRPr="005F0EBC">
      <w:rPr>
        <w:noProof/>
      </w:rPr>
      <w:drawing>
        <wp:anchor distT="0" distB="0" distL="114300" distR="114300" simplePos="0" relativeHeight="251660303" behindDoc="0" locked="0" layoutInCell="1" allowOverlap="1" wp14:anchorId="0AA445B7" wp14:editId="38FE5E44">
          <wp:simplePos x="0" y="0"/>
          <wp:positionH relativeFrom="column">
            <wp:posOffset>5785485</wp:posOffset>
          </wp:positionH>
          <wp:positionV relativeFrom="paragraph">
            <wp:posOffset>-50109</wp:posOffset>
          </wp:positionV>
          <wp:extent cx="306070" cy="306070"/>
          <wp:effectExtent l="0" t="0" r="0" b="0"/>
          <wp:wrapNone/>
          <wp:docPr id="119899236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070" cy="306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654F9">
      <w:rPr>
        <w:noProof/>
      </w:rPr>
      <w:drawing>
        <wp:anchor distT="0" distB="720090" distL="114300" distR="114300" simplePos="0" relativeHeight="251658245" behindDoc="0" locked="0" layoutInCell="1" allowOverlap="1" wp14:anchorId="6F9861D5" wp14:editId="4D0BBA4A">
          <wp:simplePos x="0" y="0"/>
          <wp:positionH relativeFrom="margin">
            <wp:posOffset>-28010</wp:posOffset>
          </wp:positionH>
          <wp:positionV relativeFrom="topMargin">
            <wp:posOffset>323667</wp:posOffset>
          </wp:positionV>
          <wp:extent cx="1394746" cy="347345"/>
          <wp:effectExtent l="0" t="0" r="0" b="0"/>
          <wp:wrapNone/>
          <wp:docPr id="141577492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4746" cy="347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16"/>
          <w:szCs w:val="16"/>
          <w:lang w:val="pt-BR"/>
        </w:rPr>
        <w:alias w:val="Title"/>
        <w:tag w:val=""/>
        <w:id w:val="-2048217452"/>
        <w:placeholder>
          <w:docPart w:val="468D21676AB244BC8AFB90347ED12AE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F470C">
          <w:rPr>
            <w:sz w:val="16"/>
            <w:szCs w:val="16"/>
            <w:lang w:val="pt-BR"/>
          </w:rPr>
          <w:t>CRITÉRIO DE PROJETO</w:t>
        </w:r>
      </w:sdtContent>
    </w:sdt>
  </w:p>
  <w:p w14:paraId="1FFAB256" w14:textId="21D9FF1C" w:rsidR="00272928" w:rsidRPr="00133DF7" w:rsidRDefault="00422484" w:rsidP="003B0F34">
    <w:pPr>
      <w:pStyle w:val="Header"/>
      <w:pBdr>
        <w:bottom w:val="single" w:sz="4" w:space="31" w:color="031795" w:themeColor="text1"/>
      </w:pBdr>
      <w:tabs>
        <w:tab w:val="center" w:pos="5273"/>
        <w:tab w:val="left" w:pos="7920"/>
      </w:tabs>
      <w:jc w:val="center"/>
      <w:rPr>
        <w:sz w:val="16"/>
        <w:szCs w:val="16"/>
        <w:lang w:val="pt-BR"/>
      </w:rPr>
    </w:pPr>
    <w:sdt>
      <w:sdtPr>
        <w:rPr>
          <w:sz w:val="16"/>
          <w:szCs w:val="16"/>
          <w:lang w:val="pt-BR"/>
        </w:rPr>
        <w:alias w:val="Número AA"/>
        <w:tag w:val=""/>
        <w:id w:val="-1050066939"/>
        <w:placeholder>
          <w:docPart w:val="C45C0FC76CE749FF8342CC958AA4238C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133DF7">
          <w:rPr>
            <w:sz w:val="16"/>
            <w:szCs w:val="16"/>
            <w:lang w:val="pt-BR"/>
          </w:rPr>
          <w:t>AMR-1027656-03-BSS-CP000201-0611-PR-DR-00001</w:t>
        </w:r>
      </w:sdtContent>
    </w:sdt>
    <w:r w:rsidR="00272928" w:rsidRPr="00236201">
      <w:rPr>
        <w:noProof/>
        <w:sz w:val="16"/>
        <w:szCs w:val="16"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23020905" wp14:editId="2020B8D2">
              <wp:simplePos x="428625" y="18097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0"/>
              <wp:wrapNone/>
              <wp:docPr id="442376651" name="Text Box 12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EF2CE7" w14:textId="77777777" w:rsidR="00272928" w:rsidRPr="004B50B7" w:rsidRDefault="00272928" w:rsidP="004B50B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020905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alt="[OFFICIAL]" style="position:absolute;left:0;text-align:left;margin-left:-16.25pt;margin-top:0;width:34.95pt;height:34.95pt;z-index:251658243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Nt6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e04/R6qMy7loOfbW75p8Oot8+GFOSQY90DRhmc8&#10;pIK2pDBYlNTgfvwtHusRd8xS0qJgSmpQ0ZSobwb5iNpKxvQuX+ToueTNFvM8evuxyBz1A6AWp/gs&#10;LE9mLA5qNKUD/YaaXsfbMMUMxztLGkbzIfTyxTfBxXqdilBLloWt2VkeW0fMIqCv3RtzdkA9IF1P&#10;MEqKFe/A72vjn96ujwEpSMxEfHs0B9hRh4nb4c1Eof/qp6rry179BA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6cjbeg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29EF2CE7" w14:textId="77777777" w:rsidR="00272928" w:rsidRPr="004B50B7" w:rsidRDefault="00272928" w:rsidP="004B50B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362F6" w14:textId="77777777" w:rsidR="007525E7" w:rsidRDefault="007525E7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7" behindDoc="0" locked="0" layoutInCell="1" allowOverlap="1" wp14:anchorId="6649AF99" wp14:editId="33E27F36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6350"/>
              <wp:wrapNone/>
              <wp:docPr id="7677779" name="Text Box 7677779" descr="[OFFICIAL]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E799582" w14:textId="77777777" w:rsidR="007525E7" w:rsidRPr="004B50B7" w:rsidRDefault="007525E7" w:rsidP="004B50B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B50B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[OFFICIAL]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49AF99" id="_x0000_t202" coordsize="21600,21600" o:spt="202" path="m,l,21600r21600,l21600,xe">
              <v:stroke joinstyle="miter"/>
              <v:path gradientshapeok="t" o:connecttype="rect"/>
            </v:shapetype>
            <v:shape id="Text Box 7677779" o:spid="_x0000_s1035" type="#_x0000_t202" alt="[OFFICIAL]" style="position:absolute;margin-left:-16.25pt;margin-top:0;width:34.95pt;height:34.95pt;z-index:251658247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ry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d04/R6qMy7loOfbW75p8Oot8+GFOSQY90DRhmc8&#10;pIK2pDBYlNTgfvwtHusRd8xS0qJgSmpQ0ZSobwb5iNpKxvQuX+ToueTNFvM8evuxyBz1A6AWp/gs&#10;LE9mLA5qNKUD/YaaXsfbMMUMxztLGkbzIfTyxTfBxXqdilBLloWt2VkeW0fMIqCv3RtzdkA9IF1P&#10;MEqKFe/A72vjn96ujwEpSMxEfHs0B9hRh4nb4c1Eof/qp6rry179BA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GUda8g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6E799582" w14:textId="77777777" w:rsidR="007525E7" w:rsidRPr="004B50B7" w:rsidRDefault="007525E7" w:rsidP="004B50B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4B50B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[OFFICIAL]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E7A6DF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5A00A1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8D270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62232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E8677F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844C17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EDAFCB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DAE51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26C2B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0C506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BE14C0"/>
    <w:multiLevelType w:val="hybridMultilevel"/>
    <w:tmpl w:val="74FA1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884715"/>
    <w:multiLevelType w:val="hybridMultilevel"/>
    <w:tmpl w:val="55C60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2E95788"/>
    <w:multiLevelType w:val="multilevel"/>
    <w:tmpl w:val="7AD23A74"/>
    <w:lvl w:ilvl="0">
      <w:start w:val="1"/>
      <w:numFmt w:val="decimal"/>
      <w:lvlText w:val="%1.0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3" w15:restartNumberingAfterBreak="0">
    <w:nsid w:val="1B513B0F"/>
    <w:multiLevelType w:val="hybridMultilevel"/>
    <w:tmpl w:val="00FE896E"/>
    <w:lvl w:ilvl="0" w:tplc="0416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4" w15:restartNumberingAfterBreak="0">
    <w:nsid w:val="20191E1D"/>
    <w:multiLevelType w:val="hybridMultilevel"/>
    <w:tmpl w:val="4E767984"/>
    <w:lvl w:ilvl="0" w:tplc="B2E80D96">
      <w:start w:val="1"/>
      <w:numFmt w:val="decimal"/>
      <w:lvlText w:val="Appendix %1: "/>
      <w:lvlJc w:val="left"/>
      <w:pPr>
        <w:ind w:left="2268" w:hanging="2268"/>
      </w:pPr>
      <w:rPr>
        <w:rFonts w:asciiTheme="majorHAnsi" w:hAnsiTheme="maj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097D93"/>
    <w:multiLevelType w:val="hybridMultilevel"/>
    <w:tmpl w:val="38269084"/>
    <w:lvl w:ilvl="0" w:tplc="A5CADB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01279E"/>
    <w:multiLevelType w:val="multilevel"/>
    <w:tmpl w:val="A29A9F62"/>
    <w:styleLink w:val="AAListnumber"/>
    <w:lvl w:ilvl="0">
      <w:start w:val="1"/>
      <w:numFmt w:val="decimal"/>
      <w:pStyle w:val="ListNumber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ListNumber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ListNumber3"/>
      <w:lvlText w:val="%1.%2.%3"/>
      <w:lvlJc w:val="left"/>
      <w:pPr>
        <w:ind w:left="1701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103" w:hanging="567"/>
      </w:pPr>
      <w:rPr>
        <w:rFonts w:hint="default"/>
      </w:rPr>
    </w:lvl>
  </w:abstractNum>
  <w:abstractNum w:abstractNumId="17" w15:restartNumberingAfterBreak="0">
    <w:nsid w:val="3F7109BB"/>
    <w:multiLevelType w:val="multilevel"/>
    <w:tmpl w:val="54DCD76C"/>
    <w:numStyleLink w:val="AAHeadings"/>
  </w:abstractNum>
  <w:abstractNum w:abstractNumId="18" w15:restartNumberingAfterBreak="0">
    <w:nsid w:val="4027599D"/>
    <w:multiLevelType w:val="multilevel"/>
    <w:tmpl w:val="54DCD76C"/>
    <w:styleLink w:val="AAHeadings"/>
    <w:lvl w:ilvl="0">
      <w:start w:val="1"/>
      <w:numFmt w:val="decimal"/>
      <w:pStyle w:val="Heading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907" w:hanging="90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680" w:hanging="6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680" w:hanging="68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0" w:hanging="6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0" w:hanging="68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80" w:hanging="680"/>
      </w:pPr>
      <w:rPr>
        <w:rFonts w:hint="default"/>
      </w:rPr>
    </w:lvl>
  </w:abstractNum>
  <w:abstractNum w:abstractNumId="19" w15:restartNumberingAfterBreak="0">
    <w:nsid w:val="41674787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30F69F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7750542"/>
    <w:multiLevelType w:val="hybridMultilevel"/>
    <w:tmpl w:val="B022A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15125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496244E"/>
    <w:multiLevelType w:val="hybridMultilevel"/>
    <w:tmpl w:val="1AFEDF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390A87"/>
    <w:multiLevelType w:val="multilevel"/>
    <w:tmpl w:val="BD88860A"/>
    <w:styleLink w:val="AAAppendix"/>
    <w:lvl w:ilvl="0">
      <w:start w:val="1"/>
      <w:numFmt w:val="decimal"/>
      <w:pStyle w:val="Appendix1"/>
      <w:suff w:val="space"/>
      <w:lvlText w:val="Appendix %1: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235241419">
    <w:abstractNumId w:val="19"/>
  </w:num>
  <w:num w:numId="2" w16cid:durableId="1183134195">
    <w:abstractNumId w:val="22"/>
  </w:num>
  <w:num w:numId="3" w16cid:durableId="1344160889">
    <w:abstractNumId w:val="20"/>
  </w:num>
  <w:num w:numId="4" w16cid:durableId="1950234810">
    <w:abstractNumId w:val="9"/>
  </w:num>
  <w:num w:numId="5" w16cid:durableId="833910963">
    <w:abstractNumId w:val="7"/>
  </w:num>
  <w:num w:numId="6" w16cid:durableId="907108914">
    <w:abstractNumId w:val="6"/>
  </w:num>
  <w:num w:numId="7" w16cid:durableId="1652440021">
    <w:abstractNumId w:val="5"/>
  </w:num>
  <w:num w:numId="8" w16cid:durableId="1586692555">
    <w:abstractNumId w:val="4"/>
  </w:num>
  <w:num w:numId="9" w16cid:durableId="408771896">
    <w:abstractNumId w:val="8"/>
  </w:num>
  <w:num w:numId="10" w16cid:durableId="1311204696">
    <w:abstractNumId w:val="3"/>
  </w:num>
  <w:num w:numId="11" w16cid:durableId="1653485346">
    <w:abstractNumId w:val="2"/>
  </w:num>
  <w:num w:numId="12" w16cid:durableId="1559048747">
    <w:abstractNumId w:val="1"/>
  </w:num>
  <w:num w:numId="13" w16cid:durableId="958605715">
    <w:abstractNumId w:val="0"/>
  </w:num>
  <w:num w:numId="14" w16cid:durableId="1990985486">
    <w:abstractNumId w:val="19"/>
  </w:num>
  <w:num w:numId="15" w16cid:durableId="1254581764">
    <w:abstractNumId w:val="22"/>
  </w:num>
  <w:num w:numId="16" w16cid:durableId="2001691597">
    <w:abstractNumId w:val="20"/>
  </w:num>
  <w:num w:numId="17" w16cid:durableId="1978299241">
    <w:abstractNumId w:val="9"/>
  </w:num>
  <w:num w:numId="18" w16cid:durableId="1764035130">
    <w:abstractNumId w:val="7"/>
  </w:num>
  <w:num w:numId="19" w16cid:durableId="1407454583">
    <w:abstractNumId w:val="6"/>
  </w:num>
  <w:num w:numId="20" w16cid:durableId="1612668986">
    <w:abstractNumId w:val="5"/>
  </w:num>
  <w:num w:numId="21" w16cid:durableId="1525899099">
    <w:abstractNumId w:val="4"/>
  </w:num>
  <w:num w:numId="22" w16cid:durableId="481388415">
    <w:abstractNumId w:val="8"/>
  </w:num>
  <w:num w:numId="23" w16cid:durableId="245919613">
    <w:abstractNumId w:val="3"/>
  </w:num>
  <w:num w:numId="24" w16cid:durableId="1108281632">
    <w:abstractNumId w:val="2"/>
  </w:num>
  <w:num w:numId="25" w16cid:durableId="351810295">
    <w:abstractNumId w:val="1"/>
  </w:num>
  <w:num w:numId="26" w16cid:durableId="1146242732">
    <w:abstractNumId w:val="0"/>
  </w:num>
  <w:num w:numId="27" w16cid:durableId="1291744805">
    <w:abstractNumId w:val="9"/>
  </w:num>
  <w:num w:numId="28" w16cid:durableId="599872965">
    <w:abstractNumId w:val="7"/>
  </w:num>
  <w:num w:numId="29" w16cid:durableId="622885226">
    <w:abstractNumId w:val="8"/>
  </w:num>
  <w:num w:numId="30" w16cid:durableId="933322584">
    <w:abstractNumId w:val="3"/>
  </w:num>
  <w:num w:numId="31" w16cid:durableId="1757357021">
    <w:abstractNumId w:val="16"/>
  </w:num>
  <w:num w:numId="32" w16cid:durableId="1230309065">
    <w:abstractNumId w:val="9"/>
  </w:num>
  <w:num w:numId="33" w16cid:durableId="158235795">
    <w:abstractNumId w:val="18"/>
  </w:num>
  <w:num w:numId="34" w16cid:durableId="19727815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948121464">
    <w:abstractNumId w:val="17"/>
  </w:num>
  <w:num w:numId="36" w16cid:durableId="2143224882">
    <w:abstractNumId w:val="14"/>
  </w:num>
  <w:num w:numId="37" w16cid:durableId="59444549">
    <w:abstractNumId w:val="24"/>
  </w:num>
  <w:num w:numId="38" w16cid:durableId="1662196618">
    <w:abstractNumId w:val="17"/>
  </w:num>
  <w:num w:numId="39" w16cid:durableId="461965906">
    <w:abstractNumId w:val="17"/>
  </w:num>
  <w:num w:numId="40" w16cid:durableId="1830975965">
    <w:abstractNumId w:val="12"/>
  </w:num>
  <w:num w:numId="41" w16cid:durableId="509225453">
    <w:abstractNumId w:val="13"/>
  </w:num>
  <w:num w:numId="42" w16cid:durableId="1946690666">
    <w:abstractNumId w:val="15"/>
  </w:num>
  <w:num w:numId="43" w16cid:durableId="1200583837">
    <w:abstractNumId w:val="11"/>
  </w:num>
  <w:num w:numId="44" w16cid:durableId="1940215401">
    <w:abstractNumId w:val="21"/>
  </w:num>
  <w:num w:numId="45" w16cid:durableId="1638683792">
    <w:abstractNumId w:val="23"/>
  </w:num>
  <w:num w:numId="46" w16cid:durableId="342703654">
    <w:abstractNumId w:val="10"/>
  </w:num>
  <w:num w:numId="47" w16cid:durableId="1086028035">
    <w:abstractNumId w:val="17"/>
  </w:num>
  <w:num w:numId="48" w16cid:durableId="171920676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92"/>
    <w:rsid w:val="00000ECB"/>
    <w:rsid w:val="000035EC"/>
    <w:rsid w:val="000062A1"/>
    <w:rsid w:val="00011516"/>
    <w:rsid w:val="000121C4"/>
    <w:rsid w:val="00021CB1"/>
    <w:rsid w:val="00022954"/>
    <w:rsid w:val="00022A24"/>
    <w:rsid w:val="000239FF"/>
    <w:rsid w:val="00024713"/>
    <w:rsid w:val="00032555"/>
    <w:rsid w:val="000357B8"/>
    <w:rsid w:val="000362DE"/>
    <w:rsid w:val="000376B1"/>
    <w:rsid w:val="00043D9E"/>
    <w:rsid w:val="00044230"/>
    <w:rsid w:val="000448F4"/>
    <w:rsid w:val="000507FF"/>
    <w:rsid w:val="000516B7"/>
    <w:rsid w:val="00056C17"/>
    <w:rsid w:val="000639BF"/>
    <w:rsid w:val="00073AD3"/>
    <w:rsid w:val="00081686"/>
    <w:rsid w:val="00083900"/>
    <w:rsid w:val="000839D3"/>
    <w:rsid w:val="00085BC0"/>
    <w:rsid w:val="00092CCA"/>
    <w:rsid w:val="00093DEC"/>
    <w:rsid w:val="00097E12"/>
    <w:rsid w:val="000A056E"/>
    <w:rsid w:val="000A41AB"/>
    <w:rsid w:val="000A735B"/>
    <w:rsid w:val="000B12A6"/>
    <w:rsid w:val="000B204C"/>
    <w:rsid w:val="000B2987"/>
    <w:rsid w:val="000B2B10"/>
    <w:rsid w:val="000B37EF"/>
    <w:rsid w:val="000B5622"/>
    <w:rsid w:val="000C4E6C"/>
    <w:rsid w:val="000D1D1A"/>
    <w:rsid w:val="000D5FD7"/>
    <w:rsid w:val="000E5298"/>
    <w:rsid w:val="000E53EB"/>
    <w:rsid w:val="000F2B94"/>
    <w:rsid w:val="00115B49"/>
    <w:rsid w:val="00116640"/>
    <w:rsid w:val="001204B4"/>
    <w:rsid w:val="00124B06"/>
    <w:rsid w:val="00133DF7"/>
    <w:rsid w:val="00134E06"/>
    <w:rsid w:val="00153924"/>
    <w:rsid w:val="001560D9"/>
    <w:rsid w:val="00156CC9"/>
    <w:rsid w:val="00162EF9"/>
    <w:rsid w:val="00164629"/>
    <w:rsid w:val="0016509D"/>
    <w:rsid w:val="0017399C"/>
    <w:rsid w:val="00180102"/>
    <w:rsid w:val="00190F2E"/>
    <w:rsid w:val="00195058"/>
    <w:rsid w:val="00197B12"/>
    <w:rsid w:val="001B2162"/>
    <w:rsid w:val="001B38B1"/>
    <w:rsid w:val="001B710E"/>
    <w:rsid w:val="001C1176"/>
    <w:rsid w:val="001C356A"/>
    <w:rsid w:val="001C4D7C"/>
    <w:rsid w:val="001C55A9"/>
    <w:rsid w:val="001D0D0A"/>
    <w:rsid w:val="001D2F9E"/>
    <w:rsid w:val="001D74B0"/>
    <w:rsid w:val="001E56D8"/>
    <w:rsid w:val="001E6747"/>
    <w:rsid w:val="001F0203"/>
    <w:rsid w:val="001F0557"/>
    <w:rsid w:val="002006DE"/>
    <w:rsid w:val="002045F2"/>
    <w:rsid w:val="00217CC6"/>
    <w:rsid w:val="00221AFC"/>
    <w:rsid w:val="00226579"/>
    <w:rsid w:val="00226823"/>
    <w:rsid w:val="00226B68"/>
    <w:rsid w:val="002346ED"/>
    <w:rsid w:val="00236201"/>
    <w:rsid w:val="00236A14"/>
    <w:rsid w:val="002373E8"/>
    <w:rsid w:val="002403D2"/>
    <w:rsid w:val="00247922"/>
    <w:rsid w:val="00261BBD"/>
    <w:rsid w:val="002627EC"/>
    <w:rsid w:val="002635FB"/>
    <w:rsid w:val="00272928"/>
    <w:rsid w:val="002732F4"/>
    <w:rsid w:val="002777B6"/>
    <w:rsid w:val="00284923"/>
    <w:rsid w:val="00284DBB"/>
    <w:rsid w:val="00285325"/>
    <w:rsid w:val="0028785F"/>
    <w:rsid w:val="00294005"/>
    <w:rsid w:val="002A6C04"/>
    <w:rsid w:val="002B1D48"/>
    <w:rsid w:val="002B21B4"/>
    <w:rsid w:val="002B392C"/>
    <w:rsid w:val="002B39FB"/>
    <w:rsid w:val="002B418E"/>
    <w:rsid w:val="002B441F"/>
    <w:rsid w:val="002C343B"/>
    <w:rsid w:val="002D00CA"/>
    <w:rsid w:val="002D1439"/>
    <w:rsid w:val="002D5A6B"/>
    <w:rsid w:val="002E144E"/>
    <w:rsid w:val="002E34C7"/>
    <w:rsid w:val="002E4CEE"/>
    <w:rsid w:val="002E76F2"/>
    <w:rsid w:val="002F6E48"/>
    <w:rsid w:val="0030305D"/>
    <w:rsid w:val="00304CF5"/>
    <w:rsid w:val="00311D30"/>
    <w:rsid w:val="003126E3"/>
    <w:rsid w:val="00321DF3"/>
    <w:rsid w:val="00323EFF"/>
    <w:rsid w:val="003243C6"/>
    <w:rsid w:val="003253EE"/>
    <w:rsid w:val="00326C5C"/>
    <w:rsid w:val="00327ED6"/>
    <w:rsid w:val="00341F0B"/>
    <w:rsid w:val="003433E8"/>
    <w:rsid w:val="003435F3"/>
    <w:rsid w:val="00345579"/>
    <w:rsid w:val="00346957"/>
    <w:rsid w:val="00347176"/>
    <w:rsid w:val="00347C56"/>
    <w:rsid w:val="0035230B"/>
    <w:rsid w:val="00355AC3"/>
    <w:rsid w:val="003654F9"/>
    <w:rsid w:val="003666DF"/>
    <w:rsid w:val="003714BD"/>
    <w:rsid w:val="00394708"/>
    <w:rsid w:val="00395362"/>
    <w:rsid w:val="0039624E"/>
    <w:rsid w:val="003A4758"/>
    <w:rsid w:val="003B05D5"/>
    <w:rsid w:val="003B0F34"/>
    <w:rsid w:val="003B18CA"/>
    <w:rsid w:val="003C23FD"/>
    <w:rsid w:val="003C342C"/>
    <w:rsid w:val="003C7380"/>
    <w:rsid w:val="003D06F0"/>
    <w:rsid w:val="003D1E41"/>
    <w:rsid w:val="003D23D3"/>
    <w:rsid w:val="003D3230"/>
    <w:rsid w:val="003D4E78"/>
    <w:rsid w:val="003D66C3"/>
    <w:rsid w:val="003D79F4"/>
    <w:rsid w:val="003E4C81"/>
    <w:rsid w:val="003F0270"/>
    <w:rsid w:val="003F1000"/>
    <w:rsid w:val="00401ECA"/>
    <w:rsid w:val="00407122"/>
    <w:rsid w:val="00410B75"/>
    <w:rsid w:val="004136AF"/>
    <w:rsid w:val="0041448B"/>
    <w:rsid w:val="00420321"/>
    <w:rsid w:val="00422484"/>
    <w:rsid w:val="00433A44"/>
    <w:rsid w:val="00433F9F"/>
    <w:rsid w:val="004424BD"/>
    <w:rsid w:val="00445DA8"/>
    <w:rsid w:val="00446611"/>
    <w:rsid w:val="004471F5"/>
    <w:rsid w:val="00450248"/>
    <w:rsid w:val="00451BBA"/>
    <w:rsid w:val="00452761"/>
    <w:rsid w:val="00453925"/>
    <w:rsid w:val="00453961"/>
    <w:rsid w:val="0045396C"/>
    <w:rsid w:val="004541E1"/>
    <w:rsid w:val="00455ABD"/>
    <w:rsid w:val="00460CE7"/>
    <w:rsid w:val="00461B73"/>
    <w:rsid w:val="00462047"/>
    <w:rsid w:val="00462466"/>
    <w:rsid w:val="0046347B"/>
    <w:rsid w:val="00463DD7"/>
    <w:rsid w:val="00466D78"/>
    <w:rsid w:val="00467DE0"/>
    <w:rsid w:val="004746A8"/>
    <w:rsid w:val="004768B6"/>
    <w:rsid w:val="004800F3"/>
    <w:rsid w:val="00480AC4"/>
    <w:rsid w:val="00490AFD"/>
    <w:rsid w:val="004912CB"/>
    <w:rsid w:val="0049616A"/>
    <w:rsid w:val="004A1C7E"/>
    <w:rsid w:val="004A264A"/>
    <w:rsid w:val="004A2959"/>
    <w:rsid w:val="004B2CCB"/>
    <w:rsid w:val="004B50B7"/>
    <w:rsid w:val="004B54D2"/>
    <w:rsid w:val="004B57C9"/>
    <w:rsid w:val="004C51F7"/>
    <w:rsid w:val="004C660F"/>
    <w:rsid w:val="004D5596"/>
    <w:rsid w:val="004D6130"/>
    <w:rsid w:val="004D7149"/>
    <w:rsid w:val="004E0DB9"/>
    <w:rsid w:val="004E244E"/>
    <w:rsid w:val="004E2DB8"/>
    <w:rsid w:val="004E5899"/>
    <w:rsid w:val="005038EF"/>
    <w:rsid w:val="0050434C"/>
    <w:rsid w:val="00506260"/>
    <w:rsid w:val="00506CA2"/>
    <w:rsid w:val="00514C63"/>
    <w:rsid w:val="00515C15"/>
    <w:rsid w:val="00520D14"/>
    <w:rsid w:val="0052449B"/>
    <w:rsid w:val="00526CF9"/>
    <w:rsid w:val="0053422D"/>
    <w:rsid w:val="005349B9"/>
    <w:rsid w:val="00536A5A"/>
    <w:rsid w:val="00542DC8"/>
    <w:rsid w:val="00550526"/>
    <w:rsid w:val="00550E5F"/>
    <w:rsid w:val="00555476"/>
    <w:rsid w:val="0056019F"/>
    <w:rsid w:val="005615DC"/>
    <w:rsid w:val="0056231A"/>
    <w:rsid w:val="00563A6D"/>
    <w:rsid w:val="00563B8A"/>
    <w:rsid w:val="005655CF"/>
    <w:rsid w:val="005661CC"/>
    <w:rsid w:val="005667D3"/>
    <w:rsid w:val="005703BE"/>
    <w:rsid w:val="00574FEC"/>
    <w:rsid w:val="00575640"/>
    <w:rsid w:val="00580B5A"/>
    <w:rsid w:val="00584903"/>
    <w:rsid w:val="005871B4"/>
    <w:rsid w:val="00595B04"/>
    <w:rsid w:val="00596BAF"/>
    <w:rsid w:val="005A2285"/>
    <w:rsid w:val="005A4C2A"/>
    <w:rsid w:val="005B425D"/>
    <w:rsid w:val="005C5C90"/>
    <w:rsid w:val="005C6C87"/>
    <w:rsid w:val="005C787E"/>
    <w:rsid w:val="005D1F59"/>
    <w:rsid w:val="005D44C9"/>
    <w:rsid w:val="005D4A11"/>
    <w:rsid w:val="005D5342"/>
    <w:rsid w:val="005D5660"/>
    <w:rsid w:val="005F0AE1"/>
    <w:rsid w:val="005F1912"/>
    <w:rsid w:val="005F400B"/>
    <w:rsid w:val="005F4678"/>
    <w:rsid w:val="005F5477"/>
    <w:rsid w:val="005F777C"/>
    <w:rsid w:val="00600C95"/>
    <w:rsid w:val="00625FAA"/>
    <w:rsid w:val="00631EEE"/>
    <w:rsid w:val="00653A67"/>
    <w:rsid w:val="00655E94"/>
    <w:rsid w:val="006561F7"/>
    <w:rsid w:val="00660C11"/>
    <w:rsid w:val="00661CA3"/>
    <w:rsid w:val="006627CA"/>
    <w:rsid w:val="0067161D"/>
    <w:rsid w:val="00672302"/>
    <w:rsid w:val="00675798"/>
    <w:rsid w:val="00676AF2"/>
    <w:rsid w:val="00680693"/>
    <w:rsid w:val="00684DF8"/>
    <w:rsid w:val="00685709"/>
    <w:rsid w:val="00690180"/>
    <w:rsid w:val="006913F0"/>
    <w:rsid w:val="0069377B"/>
    <w:rsid w:val="00697B5D"/>
    <w:rsid w:val="006A3A81"/>
    <w:rsid w:val="006A4115"/>
    <w:rsid w:val="006A62B8"/>
    <w:rsid w:val="006A6FE0"/>
    <w:rsid w:val="006B3262"/>
    <w:rsid w:val="006B4ADA"/>
    <w:rsid w:val="006C1DE0"/>
    <w:rsid w:val="006D01F5"/>
    <w:rsid w:val="006D1EBB"/>
    <w:rsid w:val="006D3EE8"/>
    <w:rsid w:val="006D7D47"/>
    <w:rsid w:val="006E0523"/>
    <w:rsid w:val="006E141C"/>
    <w:rsid w:val="006E4B1A"/>
    <w:rsid w:val="006E4E06"/>
    <w:rsid w:val="006F0B0B"/>
    <w:rsid w:val="00700E6F"/>
    <w:rsid w:val="007014D5"/>
    <w:rsid w:val="00704386"/>
    <w:rsid w:val="00704688"/>
    <w:rsid w:val="00704894"/>
    <w:rsid w:val="0071072A"/>
    <w:rsid w:val="00710DCD"/>
    <w:rsid w:val="007119C5"/>
    <w:rsid w:val="007137F2"/>
    <w:rsid w:val="0072605C"/>
    <w:rsid w:val="0074072A"/>
    <w:rsid w:val="00740B4F"/>
    <w:rsid w:val="0074420B"/>
    <w:rsid w:val="00745B7D"/>
    <w:rsid w:val="00747AEA"/>
    <w:rsid w:val="00747CD3"/>
    <w:rsid w:val="007525E7"/>
    <w:rsid w:val="00752F88"/>
    <w:rsid w:val="00754C59"/>
    <w:rsid w:val="00767633"/>
    <w:rsid w:val="00770354"/>
    <w:rsid w:val="00781A5A"/>
    <w:rsid w:val="00782018"/>
    <w:rsid w:val="00784F0B"/>
    <w:rsid w:val="00786C1E"/>
    <w:rsid w:val="00786D47"/>
    <w:rsid w:val="0079024C"/>
    <w:rsid w:val="00791EB7"/>
    <w:rsid w:val="00792479"/>
    <w:rsid w:val="007A40DD"/>
    <w:rsid w:val="007B06A0"/>
    <w:rsid w:val="007B2346"/>
    <w:rsid w:val="007B286E"/>
    <w:rsid w:val="007B756A"/>
    <w:rsid w:val="007C0A08"/>
    <w:rsid w:val="007C3291"/>
    <w:rsid w:val="007D4FBD"/>
    <w:rsid w:val="007D6A99"/>
    <w:rsid w:val="007D6D4B"/>
    <w:rsid w:val="007E46AB"/>
    <w:rsid w:val="007E7B52"/>
    <w:rsid w:val="007F319E"/>
    <w:rsid w:val="007F3992"/>
    <w:rsid w:val="00801723"/>
    <w:rsid w:val="00803358"/>
    <w:rsid w:val="0082510B"/>
    <w:rsid w:val="00827CF7"/>
    <w:rsid w:val="00832055"/>
    <w:rsid w:val="00832244"/>
    <w:rsid w:val="00832B5E"/>
    <w:rsid w:val="00835178"/>
    <w:rsid w:val="00835DFB"/>
    <w:rsid w:val="00842C7B"/>
    <w:rsid w:val="00845F45"/>
    <w:rsid w:val="008501E2"/>
    <w:rsid w:val="00853FA6"/>
    <w:rsid w:val="0085462F"/>
    <w:rsid w:val="00855F6B"/>
    <w:rsid w:val="0086137C"/>
    <w:rsid w:val="008624C1"/>
    <w:rsid w:val="008626C0"/>
    <w:rsid w:val="0086476A"/>
    <w:rsid w:val="00866AA8"/>
    <w:rsid w:val="00874211"/>
    <w:rsid w:val="00874923"/>
    <w:rsid w:val="0087653F"/>
    <w:rsid w:val="00877320"/>
    <w:rsid w:val="00884719"/>
    <w:rsid w:val="00893946"/>
    <w:rsid w:val="008943FD"/>
    <w:rsid w:val="00895FFC"/>
    <w:rsid w:val="008964B8"/>
    <w:rsid w:val="00896B6F"/>
    <w:rsid w:val="008A23FE"/>
    <w:rsid w:val="008B42E7"/>
    <w:rsid w:val="008B67E8"/>
    <w:rsid w:val="008B69E3"/>
    <w:rsid w:val="008C0498"/>
    <w:rsid w:val="008C05C8"/>
    <w:rsid w:val="008C1BA3"/>
    <w:rsid w:val="008C4B6D"/>
    <w:rsid w:val="008C57BA"/>
    <w:rsid w:val="008D7ED0"/>
    <w:rsid w:val="008E3E92"/>
    <w:rsid w:val="008E466E"/>
    <w:rsid w:val="008E6A82"/>
    <w:rsid w:val="008F4484"/>
    <w:rsid w:val="008F530F"/>
    <w:rsid w:val="008F53BD"/>
    <w:rsid w:val="008F5D51"/>
    <w:rsid w:val="009030F3"/>
    <w:rsid w:val="009063F7"/>
    <w:rsid w:val="00915D4A"/>
    <w:rsid w:val="00920CD3"/>
    <w:rsid w:val="00921FDF"/>
    <w:rsid w:val="0092202C"/>
    <w:rsid w:val="00925DD0"/>
    <w:rsid w:val="00927AA1"/>
    <w:rsid w:val="00934D87"/>
    <w:rsid w:val="009350FF"/>
    <w:rsid w:val="00937170"/>
    <w:rsid w:val="0094572B"/>
    <w:rsid w:val="009513C0"/>
    <w:rsid w:val="00960352"/>
    <w:rsid w:val="0096060F"/>
    <w:rsid w:val="00961048"/>
    <w:rsid w:val="0096191A"/>
    <w:rsid w:val="0096381F"/>
    <w:rsid w:val="00972BD2"/>
    <w:rsid w:val="00973D6E"/>
    <w:rsid w:val="00974EED"/>
    <w:rsid w:val="009929DD"/>
    <w:rsid w:val="00994659"/>
    <w:rsid w:val="00995FC8"/>
    <w:rsid w:val="009A0BB6"/>
    <w:rsid w:val="009A2283"/>
    <w:rsid w:val="009B007B"/>
    <w:rsid w:val="009B535A"/>
    <w:rsid w:val="009C0DBF"/>
    <w:rsid w:val="009D4CB2"/>
    <w:rsid w:val="009D6810"/>
    <w:rsid w:val="009E2D45"/>
    <w:rsid w:val="009E6A9B"/>
    <w:rsid w:val="009F6211"/>
    <w:rsid w:val="00A02859"/>
    <w:rsid w:val="00A0291A"/>
    <w:rsid w:val="00A15F86"/>
    <w:rsid w:val="00A20E2A"/>
    <w:rsid w:val="00A22198"/>
    <w:rsid w:val="00A27787"/>
    <w:rsid w:val="00A3315F"/>
    <w:rsid w:val="00A3335B"/>
    <w:rsid w:val="00A40FA1"/>
    <w:rsid w:val="00A417D0"/>
    <w:rsid w:val="00A43297"/>
    <w:rsid w:val="00A44567"/>
    <w:rsid w:val="00A46323"/>
    <w:rsid w:val="00A518A0"/>
    <w:rsid w:val="00A74AEF"/>
    <w:rsid w:val="00A7667B"/>
    <w:rsid w:val="00A82B20"/>
    <w:rsid w:val="00A931FC"/>
    <w:rsid w:val="00A94929"/>
    <w:rsid w:val="00A97C5A"/>
    <w:rsid w:val="00AA4B50"/>
    <w:rsid w:val="00AA7C07"/>
    <w:rsid w:val="00AB4A66"/>
    <w:rsid w:val="00AB5969"/>
    <w:rsid w:val="00AC1835"/>
    <w:rsid w:val="00AD4D19"/>
    <w:rsid w:val="00AE1EEF"/>
    <w:rsid w:val="00AE31E9"/>
    <w:rsid w:val="00AE5113"/>
    <w:rsid w:val="00AF3310"/>
    <w:rsid w:val="00AF7C5E"/>
    <w:rsid w:val="00B01525"/>
    <w:rsid w:val="00B07AB5"/>
    <w:rsid w:val="00B146B8"/>
    <w:rsid w:val="00B15D53"/>
    <w:rsid w:val="00B23499"/>
    <w:rsid w:val="00B27545"/>
    <w:rsid w:val="00B32ABE"/>
    <w:rsid w:val="00B3412D"/>
    <w:rsid w:val="00B4002D"/>
    <w:rsid w:val="00B4127F"/>
    <w:rsid w:val="00B43DC0"/>
    <w:rsid w:val="00B45582"/>
    <w:rsid w:val="00B471AA"/>
    <w:rsid w:val="00B47679"/>
    <w:rsid w:val="00B47F42"/>
    <w:rsid w:val="00B51CF2"/>
    <w:rsid w:val="00B54082"/>
    <w:rsid w:val="00B5742C"/>
    <w:rsid w:val="00B60C51"/>
    <w:rsid w:val="00B6604E"/>
    <w:rsid w:val="00B6622B"/>
    <w:rsid w:val="00B712B5"/>
    <w:rsid w:val="00B724F2"/>
    <w:rsid w:val="00B73261"/>
    <w:rsid w:val="00B7451F"/>
    <w:rsid w:val="00B7491B"/>
    <w:rsid w:val="00B7770E"/>
    <w:rsid w:val="00B80301"/>
    <w:rsid w:val="00B819D3"/>
    <w:rsid w:val="00B8688E"/>
    <w:rsid w:val="00B86C01"/>
    <w:rsid w:val="00BA4E66"/>
    <w:rsid w:val="00BA51EE"/>
    <w:rsid w:val="00BA6ECB"/>
    <w:rsid w:val="00BA70BE"/>
    <w:rsid w:val="00BB02D0"/>
    <w:rsid w:val="00BC4787"/>
    <w:rsid w:val="00BC5FD8"/>
    <w:rsid w:val="00BC7B26"/>
    <w:rsid w:val="00BD014B"/>
    <w:rsid w:val="00BD1846"/>
    <w:rsid w:val="00BD291D"/>
    <w:rsid w:val="00BD2C34"/>
    <w:rsid w:val="00BD3F6B"/>
    <w:rsid w:val="00BD5DA7"/>
    <w:rsid w:val="00BD730E"/>
    <w:rsid w:val="00BD73B1"/>
    <w:rsid w:val="00BF5C1E"/>
    <w:rsid w:val="00C10B54"/>
    <w:rsid w:val="00C12267"/>
    <w:rsid w:val="00C16297"/>
    <w:rsid w:val="00C22909"/>
    <w:rsid w:val="00C3568A"/>
    <w:rsid w:val="00C407D0"/>
    <w:rsid w:val="00C43C72"/>
    <w:rsid w:val="00C515E9"/>
    <w:rsid w:val="00C53DC7"/>
    <w:rsid w:val="00C669EE"/>
    <w:rsid w:val="00C70771"/>
    <w:rsid w:val="00C769F5"/>
    <w:rsid w:val="00C81222"/>
    <w:rsid w:val="00C82B7A"/>
    <w:rsid w:val="00C85CD5"/>
    <w:rsid w:val="00C86640"/>
    <w:rsid w:val="00C92493"/>
    <w:rsid w:val="00C95BC9"/>
    <w:rsid w:val="00C97839"/>
    <w:rsid w:val="00CA1FFC"/>
    <w:rsid w:val="00CA4A0C"/>
    <w:rsid w:val="00CA624E"/>
    <w:rsid w:val="00CB00E0"/>
    <w:rsid w:val="00CB12F9"/>
    <w:rsid w:val="00CB57BB"/>
    <w:rsid w:val="00CB6526"/>
    <w:rsid w:val="00CC12AE"/>
    <w:rsid w:val="00CC278D"/>
    <w:rsid w:val="00CC4018"/>
    <w:rsid w:val="00CC7135"/>
    <w:rsid w:val="00CD184F"/>
    <w:rsid w:val="00CD3F0B"/>
    <w:rsid w:val="00CD7898"/>
    <w:rsid w:val="00CE540B"/>
    <w:rsid w:val="00CE55A4"/>
    <w:rsid w:val="00CF1766"/>
    <w:rsid w:val="00CF6B90"/>
    <w:rsid w:val="00D002D8"/>
    <w:rsid w:val="00D04918"/>
    <w:rsid w:val="00D16FF7"/>
    <w:rsid w:val="00D236B0"/>
    <w:rsid w:val="00D2793C"/>
    <w:rsid w:val="00D27E09"/>
    <w:rsid w:val="00D429B2"/>
    <w:rsid w:val="00D50A80"/>
    <w:rsid w:val="00D51A56"/>
    <w:rsid w:val="00D52B08"/>
    <w:rsid w:val="00D66FE8"/>
    <w:rsid w:val="00D67726"/>
    <w:rsid w:val="00D70929"/>
    <w:rsid w:val="00D765F9"/>
    <w:rsid w:val="00D80097"/>
    <w:rsid w:val="00D82BB8"/>
    <w:rsid w:val="00D84911"/>
    <w:rsid w:val="00D92080"/>
    <w:rsid w:val="00D93476"/>
    <w:rsid w:val="00D967DC"/>
    <w:rsid w:val="00DA157C"/>
    <w:rsid w:val="00DA22BD"/>
    <w:rsid w:val="00DC1BAD"/>
    <w:rsid w:val="00DC2679"/>
    <w:rsid w:val="00DC2C1D"/>
    <w:rsid w:val="00DC37EA"/>
    <w:rsid w:val="00DC721D"/>
    <w:rsid w:val="00DD6D0B"/>
    <w:rsid w:val="00DD7BE1"/>
    <w:rsid w:val="00DE3207"/>
    <w:rsid w:val="00DE5968"/>
    <w:rsid w:val="00DF470C"/>
    <w:rsid w:val="00E0577C"/>
    <w:rsid w:val="00E162DA"/>
    <w:rsid w:val="00E177C2"/>
    <w:rsid w:val="00E278F6"/>
    <w:rsid w:val="00E36BF0"/>
    <w:rsid w:val="00E55329"/>
    <w:rsid w:val="00E8058E"/>
    <w:rsid w:val="00E92BF5"/>
    <w:rsid w:val="00E965D9"/>
    <w:rsid w:val="00EB02C5"/>
    <w:rsid w:val="00EB224D"/>
    <w:rsid w:val="00EB2C89"/>
    <w:rsid w:val="00EB386B"/>
    <w:rsid w:val="00EB6EA8"/>
    <w:rsid w:val="00EC2AD1"/>
    <w:rsid w:val="00ED2A8B"/>
    <w:rsid w:val="00ED314C"/>
    <w:rsid w:val="00EF0E87"/>
    <w:rsid w:val="00EF0FAA"/>
    <w:rsid w:val="00EF24BF"/>
    <w:rsid w:val="00EF319D"/>
    <w:rsid w:val="00EF6765"/>
    <w:rsid w:val="00F00A87"/>
    <w:rsid w:val="00F03B57"/>
    <w:rsid w:val="00F05DC4"/>
    <w:rsid w:val="00F06F54"/>
    <w:rsid w:val="00F1023E"/>
    <w:rsid w:val="00F10EC2"/>
    <w:rsid w:val="00F16C25"/>
    <w:rsid w:val="00F17472"/>
    <w:rsid w:val="00F220B4"/>
    <w:rsid w:val="00F42094"/>
    <w:rsid w:val="00F51424"/>
    <w:rsid w:val="00F54E62"/>
    <w:rsid w:val="00F6230A"/>
    <w:rsid w:val="00F62F56"/>
    <w:rsid w:val="00F7756D"/>
    <w:rsid w:val="00F960FE"/>
    <w:rsid w:val="00FA6AC3"/>
    <w:rsid w:val="00FB12BD"/>
    <w:rsid w:val="00FB1C55"/>
    <w:rsid w:val="00FC4689"/>
    <w:rsid w:val="00FC5F26"/>
    <w:rsid w:val="00FD03F7"/>
    <w:rsid w:val="00FE17F5"/>
    <w:rsid w:val="00FE1DEB"/>
    <w:rsid w:val="00FE32EE"/>
    <w:rsid w:val="00FE3DF3"/>
    <w:rsid w:val="00FF1185"/>
    <w:rsid w:val="00FF42E6"/>
    <w:rsid w:val="00FF6472"/>
    <w:rsid w:val="00FF6828"/>
    <w:rsid w:val="288DAFFA"/>
    <w:rsid w:val="335B151C"/>
    <w:rsid w:val="3DC5A4E2"/>
    <w:rsid w:val="7069DBC1"/>
    <w:rsid w:val="7DF6E9B0"/>
    <w:rsid w:val="7E00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DBB3AD"/>
  <w15:chartTrackingRefBased/>
  <w15:docId w15:val="{679D75BA-13E4-4C67-8731-58FC0278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666666"/>
        <w:sz w:val="24"/>
        <w:szCs w:val="24"/>
        <w:lang w:val="en-GB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1" w:unhideWhenUsed="1" w:qFormat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5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8" w:unhideWhenUsed="1" w:qFormat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iPriority="6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987"/>
  </w:style>
  <w:style w:type="paragraph" w:styleId="Heading1">
    <w:name w:val="heading 1"/>
    <w:basedOn w:val="Normal"/>
    <w:next w:val="Normal"/>
    <w:link w:val="Heading1Char"/>
    <w:uiPriority w:val="2"/>
    <w:qFormat/>
    <w:rsid w:val="004A264A"/>
    <w:pPr>
      <w:keepNext/>
      <w:keepLines/>
      <w:numPr>
        <w:numId w:val="35"/>
      </w:numPr>
      <w:spacing w:line="384" w:lineRule="atLeast"/>
      <w:outlineLvl w:val="0"/>
    </w:pPr>
    <w:rPr>
      <w:rFonts w:asciiTheme="majorHAnsi" w:eastAsiaTheme="majorEastAsia" w:hAnsiTheme="majorHAnsi" w:cstheme="majorBidi"/>
      <w:color w:val="031795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4A264A"/>
    <w:pPr>
      <w:keepNext/>
      <w:keepLines/>
      <w:numPr>
        <w:ilvl w:val="1"/>
        <w:numId w:val="35"/>
      </w:numPr>
      <w:pBdr>
        <w:bottom w:val="single" w:sz="4" w:space="4" w:color="031795" w:themeColor="text1"/>
      </w:pBdr>
      <w:spacing w:before="240"/>
      <w:outlineLvl w:val="1"/>
    </w:pPr>
    <w:rPr>
      <w:rFonts w:asciiTheme="majorHAnsi" w:eastAsiaTheme="majorEastAsia" w:hAnsiTheme="majorHAnsi" w:cstheme="majorBidi"/>
      <w:color w:val="031795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4A264A"/>
    <w:pPr>
      <w:keepNext/>
      <w:keepLines/>
      <w:numPr>
        <w:ilvl w:val="2"/>
        <w:numId w:val="35"/>
      </w:numPr>
      <w:spacing w:after="0"/>
      <w:outlineLvl w:val="2"/>
    </w:pPr>
    <w:rPr>
      <w:rFonts w:asciiTheme="majorHAnsi" w:eastAsiaTheme="majorEastAsia" w:hAnsiTheme="majorHAnsi" w:cstheme="majorBidi"/>
      <w:color w:val="347FF6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866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F68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C866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F680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C8664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F450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C8664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F450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C8664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041ECA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C8664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41ECA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111111">
    <w:name w:val="Outline List 2"/>
    <w:basedOn w:val="NoList"/>
    <w:uiPriority w:val="99"/>
    <w:semiHidden/>
    <w:unhideWhenUsed/>
    <w:rsid w:val="00C86640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C86640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2"/>
    <w:rsid w:val="00C86640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3"/>
    <w:rsid w:val="001D0D0A"/>
    <w:rPr>
      <w:rFonts w:asciiTheme="majorHAnsi" w:eastAsiaTheme="majorEastAsia" w:hAnsiTheme="majorHAnsi" w:cstheme="majorBidi"/>
      <w:color w:val="031795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4"/>
    <w:rsid w:val="008626C0"/>
    <w:rPr>
      <w:rFonts w:asciiTheme="majorHAnsi" w:eastAsiaTheme="majorEastAsia" w:hAnsiTheme="majorHAnsi" w:cstheme="majorBidi"/>
      <w:color w:val="347FF6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640"/>
    <w:rPr>
      <w:rFonts w:asciiTheme="majorHAnsi" w:eastAsiaTheme="majorEastAsia" w:hAnsiTheme="majorHAnsi" w:cstheme="majorBidi"/>
      <w:i/>
      <w:iCs/>
      <w:color w:val="BF680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640"/>
    <w:rPr>
      <w:rFonts w:asciiTheme="majorHAnsi" w:eastAsiaTheme="majorEastAsia" w:hAnsiTheme="majorHAnsi" w:cstheme="majorBidi"/>
      <w:color w:val="BF680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640"/>
    <w:rPr>
      <w:rFonts w:asciiTheme="majorHAnsi" w:eastAsiaTheme="majorEastAsia" w:hAnsiTheme="majorHAnsi" w:cstheme="majorBidi"/>
      <w:color w:val="7F45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640"/>
    <w:rPr>
      <w:rFonts w:asciiTheme="majorHAnsi" w:eastAsiaTheme="majorEastAsia" w:hAnsiTheme="majorHAnsi" w:cstheme="majorBidi"/>
      <w:i/>
      <w:iCs/>
      <w:color w:val="7F45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640"/>
    <w:rPr>
      <w:rFonts w:asciiTheme="majorHAnsi" w:eastAsiaTheme="majorEastAsia" w:hAnsiTheme="majorHAnsi" w:cstheme="majorBidi"/>
      <w:color w:val="041ECA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640"/>
    <w:rPr>
      <w:rFonts w:asciiTheme="majorHAnsi" w:eastAsiaTheme="majorEastAsia" w:hAnsiTheme="majorHAnsi" w:cstheme="majorBidi"/>
      <w:i/>
      <w:iCs/>
      <w:color w:val="041ECA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C86640"/>
    <w:pPr>
      <w:numPr>
        <w:numId w:val="3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6640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640"/>
    <w:rPr>
      <w:rFonts w:ascii="Segoe UI" w:hAnsi="Segoe UI" w:cs="Segoe UI"/>
      <w:color w:val="666666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C86640"/>
  </w:style>
  <w:style w:type="paragraph" w:styleId="BlockText">
    <w:name w:val="Block Text"/>
    <w:basedOn w:val="Normal"/>
    <w:uiPriority w:val="99"/>
    <w:semiHidden/>
    <w:unhideWhenUsed/>
    <w:rsid w:val="00C86640"/>
    <w:pPr>
      <w:pBdr>
        <w:top w:val="single" w:sz="2" w:space="10" w:color="FF8B00" w:themeColor="accent1"/>
        <w:left w:val="single" w:sz="2" w:space="10" w:color="FF8B00" w:themeColor="accent1"/>
        <w:bottom w:val="single" w:sz="2" w:space="10" w:color="FF8B00" w:themeColor="accent1"/>
        <w:right w:val="single" w:sz="2" w:space="10" w:color="FF8B00" w:themeColor="accent1"/>
      </w:pBdr>
      <w:ind w:left="1152" w:right="1152"/>
    </w:pPr>
    <w:rPr>
      <w:rFonts w:eastAsiaTheme="minorEastAsia"/>
      <w:i/>
      <w:iCs/>
      <w:color w:val="FF8B00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C8664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6640"/>
    <w:rPr>
      <w:color w:val="66666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8664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86640"/>
    <w:rPr>
      <w:color w:val="666666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8664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86640"/>
    <w:rPr>
      <w:color w:val="666666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86640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86640"/>
    <w:rPr>
      <w:color w:val="66666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86640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86640"/>
    <w:rPr>
      <w:color w:val="666666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86640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86640"/>
    <w:rPr>
      <w:color w:val="666666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640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640"/>
    <w:rPr>
      <w:color w:val="66666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86640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86640"/>
    <w:rPr>
      <w:color w:val="666666"/>
      <w:sz w:val="16"/>
      <w:szCs w:val="16"/>
    </w:rPr>
  </w:style>
  <w:style w:type="character" w:styleId="BookTitle">
    <w:name w:val="Book Title"/>
    <w:basedOn w:val="DefaultParagraphFont"/>
    <w:uiPriority w:val="33"/>
    <w:semiHidden/>
    <w:rsid w:val="00C86640"/>
    <w:rPr>
      <w:b/>
      <w:bCs/>
      <w:i/>
      <w:iCs/>
      <w:spacing w:val="5"/>
    </w:rPr>
  </w:style>
  <w:style w:type="paragraph" w:styleId="Caption">
    <w:name w:val="caption"/>
    <w:basedOn w:val="Normal"/>
    <w:next w:val="Normal"/>
    <w:unhideWhenUsed/>
    <w:qFormat/>
    <w:rsid w:val="001204B4"/>
    <w:pPr>
      <w:spacing w:after="200"/>
      <w:jc w:val="center"/>
    </w:pPr>
    <w:rPr>
      <w:i/>
      <w:iCs/>
      <w:color w:val="347FF6" w:themeColor="text2"/>
      <w:sz w:val="20"/>
      <w:szCs w:val="18"/>
      <w:lang w:val="pt-BR"/>
    </w:rPr>
  </w:style>
  <w:style w:type="paragraph" w:styleId="Closing">
    <w:name w:val="Closing"/>
    <w:basedOn w:val="Normal"/>
    <w:link w:val="ClosingChar"/>
    <w:uiPriority w:val="99"/>
    <w:semiHidden/>
    <w:unhideWhenUsed/>
    <w:rsid w:val="00C86640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86640"/>
    <w:rPr>
      <w:color w:val="666666"/>
    </w:rPr>
  </w:style>
  <w:style w:type="character" w:styleId="CommentReference">
    <w:name w:val="annotation reference"/>
    <w:basedOn w:val="DefaultParagraphFont"/>
    <w:unhideWhenUsed/>
    <w:rsid w:val="00C86640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C86640"/>
  </w:style>
  <w:style w:type="character" w:customStyle="1" w:styleId="CommentTextChar">
    <w:name w:val="Comment Text Char"/>
    <w:basedOn w:val="DefaultParagraphFont"/>
    <w:link w:val="CommentText"/>
    <w:rsid w:val="00C86640"/>
    <w:rPr>
      <w:color w:val="66666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66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6640"/>
    <w:rPr>
      <w:b/>
      <w:bCs/>
      <w:color w:val="66666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6640"/>
  </w:style>
  <w:style w:type="character" w:customStyle="1" w:styleId="DateChar">
    <w:name w:val="Date Char"/>
    <w:basedOn w:val="DefaultParagraphFont"/>
    <w:link w:val="Date"/>
    <w:uiPriority w:val="99"/>
    <w:semiHidden/>
    <w:rsid w:val="00C86640"/>
    <w:rPr>
      <w:color w:val="66666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6640"/>
    <w:pPr>
      <w:spacing w:after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6640"/>
    <w:rPr>
      <w:rFonts w:ascii="Segoe UI" w:hAnsi="Segoe UI" w:cs="Segoe UI"/>
      <w:color w:val="666666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86640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86640"/>
    <w:rPr>
      <w:color w:val="666666"/>
    </w:rPr>
  </w:style>
  <w:style w:type="character" w:styleId="Emphasis">
    <w:name w:val="Emphasis"/>
    <w:basedOn w:val="DefaultParagraphFont"/>
    <w:uiPriority w:val="20"/>
    <w:semiHidden/>
    <w:rsid w:val="00C86640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C8664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6640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6640"/>
    <w:rPr>
      <w:color w:val="666666"/>
    </w:rPr>
  </w:style>
  <w:style w:type="paragraph" w:styleId="EnvelopeAddress">
    <w:name w:val="envelope address"/>
    <w:basedOn w:val="Normal"/>
    <w:uiPriority w:val="99"/>
    <w:semiHidden/>
    <w:unhideWhenUsed/>
    <w:rsid w:val="00C86640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C86640"/>
    <w:pPr>
      <w:spacing w:after="0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C86640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00A87"/>
    <w:pPr>
      <w:pBdr>
        <w:top w:val="single" w:sz="4" w:space="1" w:color="031795" w:themeColor="text1"/>
      </w:pBdr>
      <w:tabs>
        <w:tab w:val="center" w:pos="4513"/>
        <w:tab w:val="right" w:pos="9026"/>
      </w:tabs>
      <w:spacing w:after="0"/>
    </w:pPr>
    <w:rPr>
      <w:rFonts w:ascii="AA Smart Sans" w:hAnsi="AA Smart Sans"/>
      <w:color w:val="031795" w:themeColor="text1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F00A87"/>
    <w:rPr>
      <w:rFonts w:ascii="AA Smart Sans" w:hAnsi="AA Smart Sans"/>
      <w:color w:val="031795" w:themeColor="text1"/>
      <w:sz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C8664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6640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6640"/>
    <w:rPr>
      <w:color w:val="666666"/>
    </w:rPr>
  </w:style>
  <w:style w:type="character" w:styleId="Hashtag">
    <w:name w:val="Hashtag"/>
    <w:basedOn w:val="DefaultParagraphFont"/>
    <w:uiPriority w:val="99"/>
    <w:semiHidden/>
    <w:unhideWhenUsed/>
    <w:rsid w:val="00C86640"/>
    <w:rPr>
      <w:color w:val="2B579A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0A87"/>
    <w:pPr>
      <w:pBdr>
        <w:bottom w:val="single" w:sz="4" w:space="1" w:color="031795" w:themeColor="text1"/>
      </w:pBd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00A87"/>
  </w:style>
  <w:style w:type="character" w:styleId="HTMLAcronym">
    <w:name w:val="HTML Acronym"/>
    <w:basedOn w:val="DefaultParagraphFont"/>
    <w:uiPriority w:val="99"/>
    <w:semiHidden/>
    <w:unhideWhenUsed/>
    <w:rsid w:val="00C86640"/>
  </w:style>
  <w:style w:type="paragraph" w:styleId="HTMLAddress">
    <w:name w:val="HTML Address"/>
    <w:basedOn w:val="Normal"/>
    <w:link w:val="HTMLAddressChar"/>
    <w:uiPriority w:val="99"/>
    <w:semiHidden/>
    <w:unhideWhenUsed/>
    <w:rsid w:val="00C86640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86640"/>
    <w:rPr>
      <w:i/>
      <w:iCs/>
      <w:color w:val="666666"/>
    </w:rPr>
  </w:style>
  <w:style w:type="character" w:styleId="HTMLCite">
    <w:name w:val="HTML Cite"/>
    <w:basedOn w:val="DefaultParagraphFont"/>
    <w:uiPriority w:val="99"/>
    <w:semiHidden/>
    <w:unhideWhenUsed/>
    <w:rsid w:val="00C8664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86640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C8664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C86640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640"/>
    <w:pPr>
      <w:spacing w:after="0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640"/>
    <w:rPr>
      <w:rFonts w:ascii="Consolas" w:hAnsi="Consolas"/>
      <w:color w:val="666666"/>
    </w:rPr>
  </w:style>
  <w:style w:type="character" w:styleId="HTMLSample">
    <w:name w:val="HTML Sample"/>
    <w:basedOn w:val="DefaultParagraphFont"/>
    <w:uiPriority w:val="99"/>
    <w:semiHidden/>
    <w:unhideWhenUsed/>
    <w:rsid w:val="00C8664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C86640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86640"/>
    <w:rPr>
      <w:i/>
      <w:iCs/>
    </w:rPr>
  </w:style>
  <w:style w:type="character" w:styleId="Hyperlink">
    <w:name w:val="Hyperlink"/>
    <w:basedOn w:val="DefaultParagraphFont"/>
    <w:uiPriority w:val="99"/>
    <w:unhideWhenUsed/>
    <w:rsid w:val="00C86640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86640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86640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86640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86640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86640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86640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86640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86640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86640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86640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rsid w:val="00C86640"/>
    <w:rPr>
      <w:i/>
      <w:iCs/>
      <w:color w:val="FF8B00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86640"/>
    <w:pPr>
      <w:pBdr>
        <w:top w:val="single" w:sz="4" w:space="10" w:color="FF8B00" w:themeColor="accent1"/>
        <w:bottom w:val="single" w:sz="4" w:space="10" w:color="FF8B00" w:themeColor="accent1"/>
      </w:pBdr>
      <w:spacing w:before="360" w:after="360"/>
      <w:ind w:left="864" w:right="864"/>
      <w:jc w:val="center"/>
    </w:pPr>
    <w:rPr>
      <w:i/>
      <w:iCs/>
      <w:color w:val="FF8B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86640"/>
    <w:rPr>
      <w:i/>
      <w:iCs/>
      <w:color w:val="FF8B00" w:themeColor="accent1"/>
    </w:rPr>
  </w:style>
  <w:style w:type="character" w:styleId="IntenseReference">
    <w:name w:val="Intense Reference"/>
    <w:basedOn w:val="DefaultParagraphFont"/>
    <w:uiPriority w:val="32"/>
    <w:semiHidden/>
    <w:rsid w:val="00C86640"/>
    <w:rPr>
      <w:b/>
      <w:bCs/>
      <w:smallCaps/>
      <w:color w:val="FF8B00" w:themeColor="accent1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C86640"/>
  </w:style>
  <w:style w:type="paragraph" w:styleId="List">
    <w:name w:val="List"/>
    <w:basedOn w:val="Normal"/>
    <w:uiPriority w:val="99"/>
    <w:semiHidden/>
    <w:unhideWhenUsed/>
    <w:rsid w:val="00C8664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C8664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C8664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C8664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C86640"/>
    <w:pPr>
      <w:ind w:left="1415" w:hanging="283"/>
      <w:contextualSpacing/>
    </w:pPr>
  </w:style>
  <w:style w:type="paragraph" w:styleId="ListBullet">
    <w:name w:val="List Bullet"/>
    <w:basedOn w:val="Normal"/>
    <w:uiPriority w:val="7"/>
    <w:unhideWhenUsed/>
    <w:qFormat/>
    <w:rsid w:val="00680693"/>
    <w:pPr>
      <w:numPr>
        <w:numId w:val="17"/>
      </w:numPr>
      <w:ind w:left="357" w:hanging="357"/>
    </w:pPr>
  </w:style>
  <w:style w:type="paragraph" w:styleId="ListBullet2">
    <w:name w:val="List Bullet 2"/>
    <w:basedOn w:val="Normal"/>
    <w:uiPriority w:val="8"/>
    <w:unhideWhenUsed/>
    <w:qFormat/>
    <w:rsid w:val="00680693"/>
    <w:pPr>
      <w:numPr>
        <w:numId w:val="18"/>
      </w:numPr>
      <w:ind w:left="641" w:hanging="357"/>
    </w:pPr>
  </w:style>
  <w:style w:type="paragraph" w:styleId="ListBullet3">
    <w:name w:val="List Bullet 3"/>
    <w:basedOn w:val="Normal"/>
    <w:uiPriority w:val="99"/>
    <w:semiHidden/>
    <w:unhideWhenUsed/>
    <w:rsid w:val="00C86640"/>
    <w:pPr>
      <w:numPr>
        <w:numId w:val="19"/>
      </w:numPr>
      <w:contextualSpacing/>
    </w:pPr>
  </w:style>
  <w:style w:type="paragraph" w:styleId="ListBullet4">
    <w:name w:val="List Bullet 4"/>
    <w:basedOn w:val="Normal"/>
    <w:semiHidden/>
    <w:unhideWhenUsed/>
    <w:rsid w:val="00C86640"/>
    <w:pPr>
      <w:numPr>
        <w:numId w:val="2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86640"/>
    <w:pPr>
      <w:numPr>
        <w:numId w:val="2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C86640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86640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86640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86640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86640"/>
    <w:pPr>
      <w:spacing w:after="120"/>
      <w:ind w:left="1415"/>
      <w:contextualSpacing/>
    </w:pPr>
  </w:style>
  <w:style w:type="paragraph" w:styleId="ListNumber">
    <w:name w:val="List Number"/>
    <w:basedOn w:val="Normal"/>
    <w:uiPriority w:val="5"/>
    <w:unhideWhenUsed/>
    <w:qFormat/>
    <w:rsid w:val="00680693"/>
    <w:pPr>
      <w:numPr>
        <w:numId w:val="31"/>
      </w:numPr>
    </w:pPr>
  </w:style>
  <w:style w:type="paragraph" w:styleId="ListNumber2">
    <w:name w:val="List Number 2"/>
    <w:basedOn w:val="Normal"/>
    <w:uiPriority w:val="6"/>
    <w:unhideWhenUsed/>
    <w:qFormat/>
    <w:rsid w:val="00680693"/>
    <w:pPr>
      <w:numPr>
        <w:ilvl w:val="1"/>
        <w:numId w:val="31"/>
      </w:numPr>
    </w:pPr>
  </w:style>
  <w:style w:type="paragraph" w:styleId="ListNumber3">
    <w:name w:val="List Number 3"/>
    <w:basedOn w:val="Normal"/>
    <w:uiPriority w:val="99"/>
    <w:unhideWhenUsed/>
    <w:rsid w:val="00680693"/>
    <w:pPr>
      <w:numPr>
        <w:ilvl w:val="2"/>
        <w:numId w:val="31"/>
      </w:numPr>
    </w:pPr>
  </w:style>
  <w:style w:type="paragraph" w:styleId="ListNumber4">
    <w:name w:val="List Number 4"/>
    <w:basedOn w:val="Normal"/>
    <w:uiPriority w:val="99"/>
    <w:semiHidden/>
    <w:unhideWhenUsed/>
    <w:rsid w:val="00C86640"/>
    <w:pPr>
      <w:numPr>
        <w:numId w:val="25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86640"/>
    <w:pPr>
      <w:numPr>
        <w:numId w:val="26"/>
      </w:numPr>
      <w:contextualSpacing/>
    </w:pPr>
  </w:style>
  <w:style w:type="table" w:customStyle="1" w:styleId="Anglo">
    <w:name w:val="Anglo"/>
    <w:basedOn w:val="TableNormal"/>
    <w:uiPriority w:val="99"/>
    <w:rsid w:val="003E4C81"/>
    <w:pPr>
      <w:spacing w:after="0"/>
    </w:pPr>
    <w:tblPr/>
  </w:style>
  <w:style w:type="paragraph" w:styleId="MacroText">
    <w:name w:val="macro"/>
    <w:link w:val="MacroTextChar"/>
    <w:uiPriority w:val="99"/>
    <w:semiHidden/>
    <w:unhideWhenUsed/>
    <w:rsid w:val="00C8664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86640"/>
    <w:rPr>
      <w:rFonts w:ascii="Consolas" w:hAnsi="Consolas"/>
      <w:color w:val="666666"/>
    </w:rPr>
  </w:style>
  <w:style w:type="character" w:styleId="Mention">
    <w:name w:val="Mention"/>
    <w:basedOn w:val="DefaultParagraphFont"/>
    <w:uiPriority w:val="99"/>
    <w:semiHidden/>
    <w:unhideWhenUsed/>
    <w:rsid w:val="00C86640"/>
    <w:rPr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8664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86640"/>
    <w:rPr>
      <w:rFonts w:asciiTheme="majorHAnsi" w:eastAsiaTheme="majorEastAsia" w:hAnsiTheme="majorHAnsi" w:cstheme="majorBidi"/>
      <w:color w:val="666666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rsid w:val="00C86640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C86640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1"/>
    <w:unhideWhenUsed/>
    <w:qFormat/>
    <w:rsid w:val="00C8664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86640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86640"/>
    <w:rPr>
      <w:color w:val="666666"/>
    </w:rPr>
  </w:style>
  <w:style w:type="character" w:styleId="PageNumber">
    <w:name w:val="page number"/>
    <w:basedOn w:val="DefaultParagraphFont"/>
    <w:uiPriority w:val="99"/>
    <w:semiHidden/>
    <w:unhideWhenUsed/>
    <w:rsid w:val="00C86640"/>
  </w:style>
  <w:style w:type="character" w:styleId="PlaceholderText">
    <w:name w:val="Placeholder Text"/>
    <w:basedOn w:val="DefaultParagraphFont"/>
    <w:uiPriority w:val="99"/>
    <w:semiHidden/>
    <w:rsid w:val="00F00A87"/>
    <w:rPr>
      <w:color w:val="347FF6" w:themeColor="text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86640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86640"/>
    <w:rPr>
      <w:rFonts w:ascii="Consolas" w:hAnsi="Consolas"/>
      <w:color w:val="666666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rsid w:val="00C86640"/>
    <w:pPr>
      <w:spacing w:before="200"/>
      <w:ind w:left="864" w:right="864"/>
      <w:jc w:val="center"/>
    </w:pPr>
    <w:rPr>
      <w:i/>
      <w:iCs/>
      <w:color w:val="0423EC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86640"/>
    <w:rPr>
      <w:i/>
      <w:iCs/>
      <w:color w:val="0423EC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86640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86640"/>
    <w:rPr>
      <w:color w:val="666666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86640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86640"/>
    <w:rPr>
      <w:color w:val="666666"/>
    </w:rPr>
  </w:style>
  <w:style w:type="character" w:styleId="SmartHyperlink">
    <w:name w:val="Smart Hyperlink"/>
    <w:basedOn w:val="DefaultParagraphFont"/>
    <w:uiPriority w:val="99"/>
    <w:semiHidden/>
    <w:unhideWhenUsed/>
    <w:rsid w:val="00C86640"/>
    <w:rPr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C86640"/>
    <w:rPr>
      <w:color w:val="0000FF"/>
      <w:u w:val="single"/>
      <w:shd w:val="clear" w:color="auto" w:fill="F3F2F1"/>
    </w:rPr>
  </w:style>
  <w:style w:type="character" w:styleId="Strong">
    <w:name w:val="Strong"/>
    <w:basedOn w:val="DefaultParagraphFont"/>
    <w:uiPriority w:val="22"/>
    <w:semiHidden/>
    <w:rsid w:val="00C86640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C86640"/>
    <w:pPr>
      <w:numPr>
        <w:ilvl w:val="1"/>
      </w:numPr>
    </w:pPr>
    <w:rPr>
      <w:rFonts w:eastAsiaTheme="minorEastAsia"/>
      <w:color w:val="1B39F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86640"/>
    <w:rPr>
      <w:rFonts w:eastAsiaTheme="minorEastAsia"/>
      <w:color w:val="1B39F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rsid w:val="00C86640"/>
    <w:rPr>
      <w:i/>
      <w:iCs/>
      <w:color w:val="0423EC" w:themeColor="text1" w:themeTint="BF"/>
    </w:rPr>
  </w:style>
  <w:style w:type="character" w:styleId="SubtleReference">
    <w:name w:val="Subtle Reference"/>
    <w:basedOn w:val="DefaultParagraphFont"/>
    <w:uiPriority w:val="31"/>
    <w:semiHidden/>
    <w:rsid w:val="00C86640"/>
    <w:rPr>
      <w:smallCaps/>
      <w:color w:val="1B39FA" w:themeColor="text1" w:themeTint="A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C86640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C86640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rsid w:val="00024713"/>
    <w:pPr>
      <w:spacing w:after="0" w:line="820" w:lineRule="exact"/>
      <w:contextualSpacing/>
    </w:pPr>
    <w:rPr>
      <w:rFonts w:ascii="AA Smart Sans Head Light" w:eastAsiaTheme="majorEastAsia" w:hAnsi="AA Smart Sans Head Light" w:cstheme="majorBidi"/>
      <w:color w:val="031795" w:themeColor="text1"/>
      <w:spacing w:val="-10"/>
      <w:kern w:val="28"/>
      <w:sz w:val="7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713"/>
    <w:rPr>
      <w:rFonts w:ascii="AA Smart Sans Head Light" w:eastAsiaTheme="majorEastAsia" w:hAnsi="AA Smart Sans Head Light" w:cstheme="majorBidi"/>
      <w:color w:val="031795" w:themeColor="text1"/>
      <w:spacing w:val="-10"/>
      <w:kern w:val="28"/>
      <w:sz w:val="7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C86640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uiPriority w:val="39"/>
    <w:unhideWhenUsed/>
    <w:rsid w:val="004541E1"/>
    <w:pPr>
      <w:tabs>
        <w:tab w:val="left" w:pos="454"/>
        <w:tab w:val="right" w:pos="10546"/>
      </w:tabs>
      <w:spacing w:after="100"/>
      <w:ind w:left="454" w:hanging="454"/>
    </w:pPr>
    <w:rPr>
      <w:color w:val="031795" w:themeColor="text1"/>
    </w:rPr>
  </w:style>
  <w:style w:type="paragraph" w:styleId="TOC2">
    <w:name w:val="toc 2"/>
    <w:basedOn w:val="Normal"/>
    <w:next w:val="Normal"/>
    <w:uiPriority w:val="39"/>
    <w:unhideWhenUsed/>
    <w:rsid w:val="004541E1"/>
    <w:pPr>
      <w:tabs>
        <w:tab w:val="left" w:pos="1134"/>
        <w:tab w:val="right" w:pos="10546"/>
      </w:tabs>
      <w:spacing w:after="100"/>
      <w:ind w:left="1134" w:hanging="680"/>
    </w:pPr>
    <w:rPr>
      <w:color w:val="031795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4541E1"/>
    <w:pPr>
      <w:tabs>
        <w:tab w:val="left" w:pos="1814"/>
        <w:tab w:val="right" w:pos="10546"/>
      </w:tabs>
      <w:spacing w:after="100"/>
      <w:ind w:left="2041" w:hanging="907"/>
    </w:pPr>
    <w:rPr>
      <w:color w:val="031795" w:themeColor="text1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664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86640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C86640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C86640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C86640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C86640"/>
    <w:pPr>
      <w:spacing w:after="100"/>
      <w:ind w:left="1760"/>
    </w:pPr>
  </w:style>
  <w:style w:type="paragraph" w:styleId="TOCHeading">
    <w:name w:val="TOC Heading"/>
    <w:next w:val="Normal"/>
    <w:uiPriority w:val="39"/>
    <w:unhideWhenUsed/>
    <w:rsid w:val="00433A44"/>
    <w:rPr>
      <w:rFonts w:ascii="AA Smart Sans Head Light" w:eastAsiaTheme="majorEastAsia" w:hAnsi="AA Smart Sans Head Light" w:cstheme="majorBidi"/>
      <w:color w:val="031795" w:themeColor="text1"/>
      <w:sz w:val="56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C86640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C8664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FactsheetTable">
    <w:name w:val="AA Factsheet Table"/>
    <w:basedOn w:val="TableNormal"/>
    <w:uiPriority w:val="99"/>
    <w:rsid w:val="00786D47"/>
    <w:pPr>
      <w:spacing w:before="40" w:after="40"/>
    </w:pPr>
    <w:tblPr>
      <w:tblBorders>
        <w:bottom w:val="single" w:sz="4" w:space="0" w:color="031795" w:themeColor="text1"/>
        <w:insideH w:val="single" w:sz="4" w:space="0" w:color="031795" w:themeColor="text1"/>
      </w:tblBorders>
    </w:tblPr>
    <w:tblStylePr w:type="firstRow">
      <w:rPr>
        <w:rFonts w:asciiTheme="majorHAnsi" w:hAnsiTheme="majorHAnsi"/>
        <w:color w:val="031795" w:themeColor="text1"/>
      </w:rPr>
      <w:tblPr/>
      <w:trPr>
        <w:tblHeader/>
      </w:trPr>
    </w:tblStylePr>
  </w:style>
  <w:style w:type="paragraph" w:customStyle="1" w:styleId="Pull-outtext">
    <w:name w:val="Pull-out text"/>
    <w:basedOn w:val="Normal"/>
    <w:next w:val="Normal"/>
    <w:qFormat/>
    <w:rsid w:val="00786D47"/>
    <w:rPr>
      <w:rFonts w:ascii="AA Smart Sans Light" w:hAnsi="AA Smart Sans Light"/>
      <w:color w:val="FFFFFF" w:themeColor="background1"/>
    </w:rPr>
  </w:style>
  <w:style w:type="paragraph" w:customStyle="1" w:styleId="Pull-outstat">
    <w:name w:val="Pull-out stat"/>
    <w:basedOn w:val="Normal"/>
    <w:next w:val="Pull-outtext"/>
    <w:qFormat/>
    <w:rsid w:val="00226823"/>
    <w:pPr>
      <w:pBdr>
        <w:bottom w:val="dotted" w:sz="4" w:space="1" w:color="FFFFFF" w:themeColor="background1"/>
      </w:pBdr>
      <w:spacing w:after="0"/>
    </w:pPr>
    <w:rPr>
      <w:rFonts w:ascii="AA Smart Sans Light" w:hAnsi="AA Smart Sans Light"/>
      <w:color w:val="FFFFFF" w:themeColor="background1"/>
      <w:sz w:val="92"/>
      <w:szCs w:val="92"/>
    </w:rPr>
  </w:style>
  <w:style w:type="paragraph" w:customStyle="1" w:styleId="Intro">
    <w:name w:val="Intro"/>
    <w:basedOn w:val="Normal"/>
    <w:next w:val="Normal"/>
    <w:qFormat/>
    <w:rsid w:val="005C787E"/>
    <w:rPr>
      <w:color w:val="347FF6" w:themeColor="text2"/>
      <w:sz w:val="28"/>
    </w:rPr>
  </w:style>
  <w:style w:type="numbering" w:customStyle="1" w:styleId="AAListnumber">
    <w:name w:val="AA List number"/>
    <w:uiPriority w:val="99"/>
    <w:rsid w:val="00680693"/>
    <w:pPr>
      <w:numPr>
        <w:numId w:val="31"/>
      </w:numPr>
    </w:pPr>
  </w:style>
  <w:style w:type="numbering" w:customStyle="1" w:styleId="AAHeadings">
    <w:name w:val="AA Headings"/>
    <w:uiPriority w:val="99"/>
    <w:rsid w:val="004A264A"/>
    <w:pPr>
      <w:numPr>
        <w:numId w:val="33"/>
      </w:numPr>
    </w:pPr>
  </w:style>
  <w:style w:type="paragraph" w:customStyle="1" w:styleId="Appendix1">
    <w:name w:val="Appendix 1"/>
    <w:basedOn w:val="Normal"/>
    <w:next w:val="Normal"/>
    <w:qFormat/>
    <w:rsid w:val="00F06F54"/>
    <w:pPr>
      <w:numPr>
        <w:numId w:val="37"/>
      </w:numPr>
      <w:outlineLvl w:val="0"/>
    </w:pPr>
    <w:rPr>
      <w:rFonts w:asciiTheme="majorHAnsi" w:hAnsiTheme="majorHAnsi"/>
      <w:color w:val="031795" w:themeColor="text1"/>
      <w:sz w:val="32"/>
    </w:rPr>
  </w:style>
  <w:style w:type="numbering" w:customStyle="1" w:styleId="AAAppendix">
    <w:name w:val="AA Appendix"/>
    <w:uiPriority w:val="99"/>
    <w:rsid w:val="00226B68"/>
    <w:pPr>
      <w:numPr>
        <w:numId w:val="37"/>
      </w:numPr>
    </w:pPr>
  </w:style>
  <w:style w:type="paragraph" w:customStyle="1" w:styleId="Contentsbody">
    <w:name w:val="Contents body"/>
    <w:basedOn w:val="Normal"/>
    <w:qFormat/>
    <w:rsid w:val="00835DFB"/>
    <w:pPr>
      <w:spacing w:line="240" w:lineRule="exact"/>
      <w:ind w:left="851"/>
    </w:pPr>
    <w:rPr>
      <w:rFonts w:ascii="Arial" w:hAnsi="Arial"/>
      <w:color w:val="auto"/>
      <w:sz w:val="20"/>
      <w:szCs w:val="20"/>
      <w:lang w:val="pt-BR" w:eastAsia="pt-BR"/>
    </w:rPr>
  </w:style>
  <w:style w:type="paragraph" w:customStyle="1" w:styleId="P68B1DB1-Normal43">
    <w:name w:val="P68B1DB1-Normal43"/>
    <w:basedOn w:val="Normal"/>
    <w:rsid w:val="00835DFB"/>
    <w:pPr>
      <w:spacing w:after="0"/>
    </w:pPr>
    <w:rPr>
      <w:rFonts w:ascii="Arial" w:eastAsia="Times New Roman" w:hAnsi="Arial" w:cs="Arial"/>
      <w:color w:val="347FF6"/>
      <w:sz w:val="20"/>
      <w:szCs w:val="20"/>
      <w:lang w:val="pt-BR" w:eastAsia="pt-BR"/>
    </w:rPr>
  </w:style>
  <w:style w:type="paragraph" w:customStyle="1" w:styleId="P68B1DB1-Normal44">
    <w:name w:val="P68B1DB1-Normal44"/>
    <w:basedOn w:val="Normal"/>
    <w:rsid w:val="00835DFB"/>
    <w:pPr>
      <w:spacing w:after="0"/>
    </w:pPr>
    <w:rPr>
      <w:rFonts w:ascii="Arial" w:eastAsia="Times New Roman" w:hAnsi="Arial" w:cs="Arial"/>
      <w:color w:val="031795"/>
      <w:sz w:val="20"/>
      <w:szCs w:val="20"/>
      <w:lang w:val="pt-BR" w:eastAsia="pt-BR"/>
    </w:rPr>
  </w:style>
  <w:style w:type="paragraph" w:customStyle="1" w:styleId="1-EQUAO">
    <w:name w:val="1 - EQUAÇÃO"/>
    <w:next w:val="Normal"/>
    <w:qFormat/>
    <w:rsid w:val="005F5477"/>
    <w:pPr>
      <w:tabs>
        <w:tab w:val="right" w:leader="dot" w:pos="9639"/>
      </w:tabs>
      <w:spacing w:before="300" w:after="300"/>
      <w:ind w:left="284"/>
      <w:jc w:val="both"/>
    </w:pPr>
    <w:rPr>
      <w:rFonts w:ascii="Cambria Math" w:eastAsia="Times New Roman" w:hAnsi="Cambria Math" w:cs="Times New Roman"/>
      <w:bCs/>
      <w:iCs/>
      <w:color w:val="auto"/>
      <w:szCs w:val="22"/>
      <w:lang w:val="pt-BR" w:eastAsia="pt-BR"/>
    </w:rPr>
  </w:style>
  <w:style w:type="table" w:customStyle="1" w:styleId="Tabela">
    <w:name w:val="Tabela"/>
    <w:basedOn w:val="TableNormal"/>
    <w:uiPriority w:val="99"/>
    <w:rsid w:val="004A1C7E"/>
    <w:pPr>
      <w:spacing w:after="0"/>
      <w:jc w:val="center"/>
    </w:pPr>
    <w:rPr>
      <w:color w:val="auto"/>
      <w:kern w:val="2"/>
      <w:sz w:val="22"/>
      <w:szCs w:val="22"/>
      <w:lang w:val="pt-BR" w:eastAsia="pt-B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caps/>
        <w:smallCaps w:val="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BFBFBF" w:themeFill="background1" w:themeFillShade="BF"/>
      </w:tcPr>
    </w:tblStylePr>
  </w:style>
  <w:style w:type="paragraph" w:customStyle="1" w:styleId="2-TABELA">
    <w:name w:val="2 - TABELA"/>
    <w:basedOn w:val="Normal"/>
    <w:qFormat/>
    <w:rsid w:val="004A1C7E"/>
    <w:pPr>
      <w:spacing w:after="0"/>
      <w:jc w:val="center"/>
    </w:pPr>
    <w:rPr>
      <w:color w:val="auto"/>
      <w:kern w:val="2"/>
      <w:sz w:val="22"/>
      <w:szCs w:val="22"/>
      <w:lang w:val="pt-BR" w:eastAsia="pt-BR"/>
      <w14:ligatures w14:val="standardContextual"/>
    </w:rPr>
  </w:style>
  <w:style w:type="paragraph" w:styleId="ListParagraph">
    <w:name w:val="List Paragraph"/>
    <w:basedOn w:val="Normal"/>
    <w:uiPriority w:val="34"/>
    <w:qFormat/>
    <w:rsid w:val="0050434C"/>
    <w:pPr>
      <w:spacing w:after="160" w:line="259" w:lineRule="auto"/>
      <w:ind w:left="720" w:hanging="360"/>
      <w:contextualSpacing/>
      <w:jc w:val="both"/>
    </w:pPr>
    <w:rPr>
      <w:color w:val="auto"/>
      <w:kern w:val="2"/>
      <w:sz w:val="22"/>
      <w:szCs w:val="22"/>
      <w:lang w:val="pt-BR" w:eastAsia="pt-BR"/>
      <w14:ligatures w14:val="standardContextual"/>
    </w:rPr>
  </w:style>
  <w:style w:type="paragraph" w:customStyle="1" w:styleId="1-PargrafoNormal">
    <w:name w:val="1 - Parágrafo Normal"/>
    <w:link w:val="1-PargrafoNormalChar"/>
    <w:rsid w:val="00BD730E"/>
    <w:pPr>
      <w:tabs>
        <w:tab w:val="left" w:pos="0"/>
      </w:tabs>
      <w:jc w:val="both"/>
    </w:pPr>
    <w:rPr>
      <w:rFonts w:ascii="Arial" w:eastAsiaTheme="majorEastAsia" w:hAnsi="Arial" w:cs="Arial"/>
      <w:color w:val="000000"/>
      <w:kern w:val="28"/>
      <w:sz w:val="32"/>
      <w:szCs w:val="32"/>
      <w:lang w:val="pt-BR" w:eastAsia="x-none"/>
    </w:rPr>
  </w:style>
  <w:style w:type="character" w:customStyle="1" w:styleId="1-PargrafoNormalChar">
    <w:name w:val="1 - Parágrafo Normal Char"/>
    <w:basedOn w:val="Heading1Char"/>
    <w:link w:val="1-PargrafoNormal"/>
    <w:rsid w:val="00BD730E"/>
    <w:rPr>
      <w:rFonts w:ascii="Arial" w:eastAsiaTheme="majorEastAsia" w:hAnsi="Arial" w:cs="Arial"/>
      <w:color w:val="000000"/>
      <w:kern w:val="28"/>
      <w:sz w:val="32"/>
      <w:szCs w:val="32"/>
      <w:lang w:val="pt-BR" w:eastAsia="x-none"/>
    </w:rPr>
  </w:style>
  <w:style w:type="paragraph" w:customStyle="1" w:styleId="1-Tabela">
    <w:name w:val="1 - Tabela"/>
    <w:next w:val="1-PargrafoNormal"/>
    <w:link w:val="1-TabelaChar"/>
    <w:rsid w:val="00BD730E"/>
    <w:pPr>
      <w:tabs>
        <w:tab w:val="left" w:pos="0"/>
      </w:tabs>
      <w:spacing w:after="0"/>
      <w:jc w:val="center"/>
    </w:pPr>
    <w:rPr>
      <w:rFonts w:ascii="Arial" w:eastAsiaTheme="majorEastAsia" w:hAnsi="Arial" w:cs="Arial"/>
      <w:color w:val="000000"/>
      <w:kern w:val="28"/>
      <w:sz w:val="20"/>
      <w:szCs w:val="32"/>
      <w:lang w:val="pt-BR" w:eastAsia="x-none"/>
    </w:rPr>
  </w:style>
  <w:style w:type="character" w:customStyle="1" w:styleId="1-TabelaChar">
    <w:name w:val="1 - Tabela Char"/>
    <w:basedOn w:val="Heading1Char"/>
    <w:link w:val="1-Tabela"/>
    <w:rsid w:val="00BD730E"/>
    <w:rPr>
      <w:rFonts w:ascii="Arial" w:eastAsiaTheme="majorEastAsia" w:hAnsi="Arial" w:cs="Arial"/>
      <w:color w:val="000000"/>
      <w:kern w:val="28"/>
      <w:sz w:val="20"/>
      <w:szCs w:val="32"/>
      <w:lang w:val="pt-BR" w:eastAsia="x-none"/>
    </w:rPr>
  </w:style>
  <w:style w:type="table" w:customStyle="1" w:styleId="TabelaVertical">
    <w:name w:val="Tabela Vertical"/>
    <w:basedOn w:val="TableNormal"/>
    <w:uiPriority w:val="99"/>
    <w:rsid w:val="006C1DE0"/>
    <w:pPr>
      <w:spacing w:after="0"/>
      <w:jc w:val="center"/>
    </w:pPr>
    <w:rPr>
      <w:rFonts w:ascii="Times New Roman" w:eastAsia="Times New Roman" w:hAnsi="Times New Roman" w:cs="Times New Roman"/>
      <w:color w:val="auto"/>
      <w:szCs w:val="20"/>
      <w:lang w:val="pt-BR" w:eastAsia="pt-BR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rPr>
        <w:b w:val="0"/>
      </w:rPr>
    </w:tblStyle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8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5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header" Target="header8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3.svg"/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ouza\Downloads\Anglo%20American%20Generic%20multi-p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C75F25D2E534A219D49E274CB6914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806648C-FEDB-495D-AEB5-ED6F9D01EB2D}"/>
      </w:docPartPr>
      <w:docPartBody>
        <w:p w:rsidR="003126E3" w:rsidRDefault="003126E3">
          <w:pPr>
            <w:pStyle w:val="7C75F25D2E534A219D49E274CB69144D"/>
          </w:pPr>
          <w:r w:rsidRPr="004A264A">
            <w:rPr>
              <w:rStyle w:val="PlaceholderText"/>
              <w:sz w:val="32"/>
              <w:szCs w:val="32"/>
            </w:rPr>
            <w:t>Date</w:t>
          </w:r>
        </w:p>
      </w:docPartBody>
    </w:docPart>
    <w:docPart>
      <w:docPartPr>
        <w:name w:val="7ACD7DD1678D4C26B40852DCDD0E79E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471B38A-5F3F-4987-B75D-7160E7D9F2C9}"/>
      </w:docPartPr>
      <w:docPartBody>
        <w:p w:rsidR="003126E3" w:rsidRDefault="003126E3">
          <w:pPr>
            <w:pStyle w:val="7ACD7DD1678D4C26B40852DCDD0E79E0"/>
          </w:pPr>
          <w:r w:rsidRPr="00467CDC">
            <w:rPr>
              <w:rStyle w:val="PlaceholderText"/>
            </w:rPr>
            <w:t>[Status]</w:t>
          </w:r>
        </w:p>
      </w:docPartBody>
    </w:docPart>
    <w:docPart>
      <w:docPartPr>
        <w:name w:val="215CFAC7DAC54830BB8390A3E9CE70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2963CE9-87E4-4456-829D-8521829CE379}"/>
      </w:docPartPr>
      <w:docPartBody>
        <w:p w:rsidR="003126E3" w:rsidRDefault="004E5899" w:rsidP="004E5899">
          <w:pPr>
            <w:pStyle w:val="215CFAC7DAC54830BB8390A3E9CE704D2"/>
          </w:pPr>
          <w:r w:rsidRPr="005C2BDB">
            <w:rPr>
              <w:rStyle w:val="PlaceholderText"/>
            </w:rPr>
            <w:t>[Publish Date]</w:t>
          </w:r>
        </w:p>
      </w:docPartBody>
    </w:docPart>
    <w:docPart>
      <w:docPartPr>
        <w:name w:val="B3BFB94EACEF4988868ECC9069709F8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D159D9-24FF-4877-ACAD-D45427378666}"/>
      </w:docPartPr>
      <w:docPartBody>
        <w:p w:rsidR="00CE3D7A" w:rsidRDefault="008A23FE" w:rsidP="008A23FE">
          <w:pPr>
            <w:pStyle w:val="B3BFB94EACEF4988868ECC9069709F8B"/>
          </w:pPr>
          <w:r w:rsidRPr="00675798">
            <w:rPr>
              <w14:textFill>
                <w14:gradFill>
                  <w14:gsLst>
                    <w14:gs w14:pos="0">
                      <w14:schemeClr w14:val="bg2"/>
                    </w14:gs>
                    <w14:gs w14:pos="70000">
                      <w14:schemeClr w14:val="tx1"/>
                    </w14:gs>
                    <w14:gs w14:pos="90000">
                      <w14:schemeClr w14:val="tx2"/>
                    </w14:gs>
                    <w14:gs w14:pos="30000">
                      <w14:schemeClr w14:val="tx1"/>
                    </w14:gs>
                  </w14:gsLst>
                  <w14:lin w14:ang="0" w14:scaled="0"/>
                </w14:gradFill>
              </w14:textFill>
            </w:rPr>
            <w:t>Document title</w:t>
          </w:r>
        </w:p>
      </w:docPartBody>
    </w:docPart>
    <w:docPart>
      <w:docPartPr>
        <w:name w:val="1179363D9E7D44DE8761FAC232A6E29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7F72E38-C555-4AEE-B4B1-DBD715AAC921}"/>
      </w:docPartPr>
      <w:docPartBody>
        <w:p w:rsidR="00CE3D7A" w:rsidRDefault="008A23FE" w:rsidP="008A23FE">
          <w:pPr>
            <w:pStyle w:val="1179363D9E7D44DE8761FAC232A6E299"/>
          </w:pPr>
          <w:r>
            <w:rPr>
              <w:rStyle w:val="PlaceholderText"/>
            </w:rPr>
            <w:t>Issue</w:t>
          </w:r>
        </w:p>
      </w:docPartBody>
    </w:docPart>
    <w:docPart>
      <w:docPartPr>
        <w:name w:val="400C16D5B1674DC3885165126D44F86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FFB69F-CEBC-4FBA-99D4-3BFE381CF6B9}"/>
      </w:docPartPr>
      <w:docPartBody>
        <w:p w:rsidR="00CE3D7A" w:rsidRDefault="004E5899" w:rsidP="004E5899">
          <w:pPr>
            <w:pStyle w:val="400C16D5B1674DC3885165126D44F86C2"/>
          </w:pPr>
          <w:r w:rsidRPr="004A264A">
            <w:rPr>
              <w:rStyle w:val="PlaceholderText"/>
              <w:sz w:val="32"/>
              <w:szCs w:val="32"/>
            </w:rPr>
            <w:t>Date</w:t>
          </w:r>
        </w:p>
      </w:docPartBody>
    </w:docPart>
    <w:docPart>
      <w:docPartPr>
        <w:name w:val="B33B83070ECE43A099FC3EDB3271A5B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FECFAD8-D6A9-4EF2-8396-8816A621B2CE}"/>
      </w:docPartPr>
      <w:docPartBody>
        <w:p w:rsidR="007A33D9" w:rsidRDefault="004E5899" w:rsidP="004E5899">
          <w:pPr>
            <w:pStyle w:val="B33B83070ECE43A099FC3EDB3271A5BC"/>
          </w:pPr>
          <w:r w:rsidRPr="00675798">
            <w:rPr>
              <w14:textFill>
                <w14:gradFill>
                  <w14:gsLst>
                    <w14:gs w14:pos="0">
                      <w14:schemeClr w14:val="bg2"/>
                    </w14:gs>
                    <w14:gs w14:pos="70000">
                      <w14:schemeClr w14:val="tx1"/>
                    </w14:gs>
                    <w14:gs w14:pos="90000">
                      <w14:schemeClr w14:val="tx2"/>
                    </w14:gs>
                    <w14:gs w14:pos="30000">
                      <w14:schemeClr w14:val="tx1"/>
                    </w14:gs>
                  </w14:gsLst>
                  <w14:lin w14:ang="0" w14:scaled="0"/>
                </w14:gradFill>
              </w14:textFill>
            </w:rPr>
            <w:t>Document title</w:t>
          </w:r>
        </w:p>
      </w:docPartBody>
    </w:docPart>
    <w:docPart>
      <w:docPartPr>
        <w:name w:val="E9A3F140A21949D5B3DE57AA2C01A86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235323-9E2B-49B9-A4C3-55222C061CF3}"/>
      </w:docPartPr>
      <w:docPartBody>
        <w:p w:rsidR="007A33D9" w:rsidRDefault="004E5899">
          <w:r w:rsidRPr="00AA00EC">
            <w:rPr>
              <w:rStyle w:val="PlaceholderText"/>
            </w:rPr>
            <w:t>[Palavras-chave]</w:t>
          </w:r>
        </w:p>
      </w:docPartBody>
    </w:docPart>
    <w:docPart>
      <w:docPartPr>
        <w:name w:val="C69F1F72CD0B4F449B32D176B30946D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114041D-7089-483A-8639-B0196CE1531C}"/>
      </w:docPartPr>
      <w:docPartBody>
        <w:p w:rsidR="007A33D9" w:rsidRDefault="004E5899">
          <w:r w:rsidRPr="00AA00EC">
            <w:rPr>
              <w:rStyle w:val="PlaceholderText"/>
            </w:rPr>
            <w:t>[Palavras-chave]</w:t>
          </w:r>
        </w:p>
      </w:docPartBody>
    </w:docPart>
    <w:docPart>
      <w:docPartPr>
        <w:name w:val="468D21676AB244BC8AFB90347ED12AE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9F487F-073B-42F6-89F8-66ACD13806F7}"/>
      </w:docPartPr>
      <w:docPartBody>
        <w:p w:rsidR="00D2793C" w:rsidRDefault="00D2793C" w:rsidP="00D2793C">
          <w:pPr>
            <w:pStyle w:val="468D21676AB244BC8AFB90347ED12AE2"/>
          </w:pPr>
          <w:r w:rsidRPr="00675798">
            <w:rPr>
              <w14:textFill>
                <w14:gradFill>
                  <w14:gsLst>
                    <w14:gs w14:pos="0">
                      <w14:schemeClr w14:val="bg2"/>
                    </w14:gs>
                    <w14:gs w14:pos="70000">
                      <w14:schemeClr w14:val="tx1"/>
                    </w14:gs>
                    <w14:gs w14:pos="90000">
                      <w14:schemeClr w14:val="tx2"/>
                    </w14:gs>
                    <w14:gs w14:pos="30000">
                      <w14:schemeClr w14:val="tx1"/>
                    </w14:gs>
                  </w14:gsLst>
                  <w14:lin w14:ang="0" w14:scaled="0"/>
                </w14:gradFill>
              </w14:textFill>
            </w:rPr>
            <w:t>Document title</w:t>
          </w:r>
        </w:p>
      </w:docPartBody>
    </w:docPart>
    <w:docPart>
      <w:docPartPr>
        <w:name w:val="C45C0FC76CE749FF8342CC958AA423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6B887C2-6169-466E-8E54-3AAF7E88F441}"/>
      </w:docPartPr>
      <w:docPartBody>
        <w:p w:rsidR="00D2793C" w:rsidRDefault="00D2793C" w:rsidP="00D2793C">
          <w:pPr>
            <w:pStyle w:val="C45C0FC76CE749FF8342CC958AA4238C"/>
          </w:pPr>
          <w:r w:rsidRPr="00AA00EC">
            <w:rPr>
              <w:rStyle w:val="PlaceholderText"/>
            </w:rPr>
            <w:t>[Palavras-chave]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A Smart Sans Bold">
    <w:charset w:val="00"/>
    <w:family w:val="auto"/>
    <w:pitch w:val="variable"/>
    <w:sig w:usb0="20000007" w:usb1="00000001" w:usb2="00000000" w:usb3="00000000" w:csb0="00000193" w:csb1="00000000"/>
  </w:font>
  <w:font w:name="AA Smart Sans">
    <w:altName w:val="Cambria"/>
    <w:charset w:val="00"/>
    <w:family w:val="auto"/>
    <w:pitch w:val="variable"/>
    <w:sig w:usb0="20000007" w:usb1="00000001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A Smart Sans Head Light">
    <w:charset w:val="00"/>
    <w:family w:val="auto"/>
    <w:pitch w:val="variable"/>
    <w:sig w:usb0="20000007" w:usb1="00000001" w:usb2="00000000" w:usb3="00000000" w:csb0="00000193" w:csb1="00000000"/>
  </w:font>
  <w:font w:name="AA Smart Sans Light">
    <w:altName w:val="Calibri"/>
    <w:charset w:val="00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6E3"/>
    <w:rsid w:val="000357B8"/>
    <w:rsid w:val="000376B1"/>
    <w:rsid w:val="00073AD3"/>
    <w:rsid w:val="0011581A"/>
    <w:rsid w:val="00116640"/>
    <w:rsid w:val="001C356A"/>
    <w:rsid w:val="002006DE"/>
    <w:rsid w:val="00217CC6"/>
    <w:rsid w:val="00236A14"/>
    <w:rsid w:val="00244412"/>
    <w:rsid w:val="00284DBB"/>
    <w:rsid w:val="002B4226"/>
    <w:rsid w:val="003126E3"/>
    <w:rsid w:val="00345579"/>
    <w:rsid w:val="0041448B"/>
    <w:rsid w:val="0042254E"/>
    <w:rsid w:val="00432D4A"/>
    <w:rsid w:val="004B54D2"/>
    <w:rsid w:val="004E5899"/>
    <w:rsid w:val="00504E8E"/>
    <w:rsid w:val="00520D2C"/>
    <w:rsid w:val="0052449B"/>
    <w:rsid w:val="00555476"/>
    <w:rsid w:val="00574946"/>
    <w:rsid w:val="00697B5D"/>
    <w:rsid w:val="006E141C"/>
    <w:rsid w:val="0074420B"/>
    <w:rsid w:val="0077389B"/>
    <w:rsid w:val="007811EB"/>
    <w:rsid w:val="007A33D9"/>
    <w:rsid w:val="007F7F4E"/>
    <w:rsid w:val="00820FC9"/>
    <w:rsid w:val="008624C1"/>
    <w:rsid w:val="00865301"/>
    <w:rsid w:val="0089630D"/>
    <w:rsid w:val="008A23FE"/>
    <w:rsid w:val="0096191A"/>
    <w:rsid w:val="00974EED"/>
    <w:rsid w:val="00995FC8"/>
    <w:rsid w:val="00A74AEF"/>
    <w:rsid w:val="00AA4F6E"/>
    <w:rsid w:val="00B01A7A"/>
    <w:rsid w:val="00B17DA3"/>
    <w:rsid w:val="00BF7607"/>
    <w:rsid w:val="00C12267"/>
    <w:rsid w:val="00C35585"/>
    <w:rsid w:val="00C3568A"/>
    <w:rsid w:val="00C53DC7"/>
    <w:rsid w:val="00C669EE"/>
    <w:rsid w:val="00C84C83"/>
    <w:rsid w:val="00CB20E5"/>
    <w:rsid w:val="00CE3D7A"/>
    <w:rsid w:val="00CF40CC"/>
    <w:rsid w:val="00D16FF7"/>
    <w:rsid w:val="00D2793C"/>
    <w:rsid w:val="00DC300F"/>
    <w:rsid w:val="00F1023E"/>
    <w:rsid w:val="00FD03F7"/>
    <w:rsid w:val="00FF3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7DA3"/>
    <w:rPr>
      <w:color w:val="0E2841" w:themeColor="text2"/>
    </w:rPr>
  </w:style>
  <w:style w:type="paragraph" w:customStyle="1" w:styleId="7C75F25D2E534A219D49E274CB69144D">
    <w:name w:val="7C75F25D2E534A219D49E274CB69144D"/>
  </w:style>
  <w:style w:type="paragraph" w:customStyle="1" w:styleId="7ACD7DD1678D4C26B40852DCDD0E79E0">
    <w:name w:val="7ACD7DD1678D4C26B40852DCDD0E79E0"/>
  </w:style>
  <w:style w:type="paragraph" w:customStyle="1" w:styleId="B3BFB94EACEF4988868ECC9069709F8B">
    <w:name w:val="B3BFB94EACEF4988868ECC9069709F8B"/>
    <w:rsid w:val="008A23FE"/>
  </w:style>
  <w:style w:type="paragraph" w:customStyle="1" w:styleId="1179363D9E7D44DE8761FAC232A6E299">
    <w:name w:val="1179363D9E7D44DE8761FAC232A6E299"/>
    <w:rsid w:val="008A23FE"/>
  </w:style>
  <w:style w:type="paragraph" w:customStyle="1" w:styleId="400C16D5B1674DC3885165126D44F86C2">
    <w:name w:val="400C16D5B1674DC3885165126D44F86C2"/>
    <w:rsid w:val="004E5899"/>
    <w:pPr>
      <w:spacing w:after="240" w:line="240" w:lineRule="auto"/>
    </w:pPr>
    <w:rPr>
      <w:rFonts w:eastAsiaTheme="minorHAnsi"/>
      <w:color w:val="666666"/>
      <w:kern w:val="0"/>
      <w:lang w:val="en-GB"/>
      <w14:ligatures w14:val="none"/>
    </w:rPr>
  </w:style>
  <w:style w:type="paragraph" w:customStyle="1" w:styleId="215CFAC7DAC54830BB8390A3E9CE704D2">
    <w:name w:val="215CFAC7DAC54830BB8390A3E9CE704D2"/>
    <w:rsid w:val="004E5899"/>
    <w:pPr>
      <w:pBdr>
        <w:top w:val="single" w:sz="4" w:space="1" w:color="000000" w:themeColor="text1"/>
      </w:pBdr>
      <w:tabs>
        <w:tab w:val="center" w:pos="4513"/>
        <w:tab w:val="right" w:pos="9026"/>
      </w:tabs>
      <w:spacing w:after="0" w:line="240" w:lineRule="auto"/>
    </w:pPr>
    <w:rPr>
      <w:rFonts w:ascii="AA Smart Sans" w:eastAsiaTheme="minorHAnsi" w:hAnsi="AA Smart Sans"/>
      <w:color w:val="000000" w:themeColor="text1"/>
      <w:kern w:val="0"/>
      <w:sz w:val="18"/>
      <w:lang w:val="en-GB"/>
      <w14:ligatures w14:val="none"/>
    </w:rPr>
  </w:style>
  <w:style w:type="paragraph" w:customStyle="1" w:styleId="B33B83070ECE43A099FC3EDB3271A5BC">
    <w:name w:val="B33B83070ECE43A099FC3EDB3271A5BC"/>
    <w:rsid w:val="004E5899"/>
    <w:rPr>
      <w:lang w:val="pt-BR" w:eastAsia="pt-BR"/>
    </w:rPr>
  </w:style>
  <w:style w:type="paragraph" w:customStyle="1" w:styleId="468D21676AB244BC8AFB90347ED12AE2">
    <w:name w:val="468D21676AB244BC8AFB90347ED12AE2"/>
    <w:rsid w:val="00D2793C"/>
    <w:rPr>
      <w:lang w:val="pt-BR" w:eastAsia="pt-BR"/>
    </w:rPr>
  </w:style>
  <w:style w:type="paragraph" w:customStyle="1" w:styleId="C45C0FC76CE749FF8342CC958AA4238C">
    <w:name w:val="C45C0FC76CE749FF8342CC958AA4238C"/>
    <w:rsid w:val="00D2793C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nglo American 2">
      <a:dk1>
        <a:srgbClr val="031795"/>
      </a:dk1>
      <a:lt1>
        <a:srgbClr val="FFFFFF"/>
      </a:lt1>
      <a:dk2>
        <a:srgbClr val="347FF6"/>
      </a:dk2>
      <a:lt2>
        <a:srgbClr val="FF0000"/>
      </a:lt2>
      <a:accent1>
        <a:srgbClr val="FF8B00"/>
      </a:accent1>
      <a:accent2>
        <a:srgbClr val="F4D500"/>
      </a:accent2>
      <a:accent3>
        <a:srgbClr val="63B145"/>
      </a:accent3>
      <a:accent4>
        <a:srgbClr val="17EADB"/>
      </a:accent4>
      <a:accent5>
        <a:srgbClr val="6B2281"/>
      </a:accent5>
      <a:accent6>
        <a:srgbClr val="B80B77"/>
      </a:accent6>
      <a:hlink>
        <a:srgbClr val="0000FF"/>
      </a:hlink>
      <a:folHlink>
        <a:srgbClr val="800080"/>
      </a:folHlink>
    </a:clrScheme>
    <a:fontScheme name="Anglo American Standard">
      <a:majorFont>
        <a:latin typeface="AA Smart Sans Bold"/>
        <a:ea typeface=""/>
        <a:cs typeface=""/>
      </a:majorFont>
      <a:minorFont>
        <a:latin typeface="AA Smart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2025-02-17T00:00:00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9e7905f-b7ce-49e5-8aa5-481696994a8e">
      <Terms xmlns="http://schemas.microsoft.com/office/infopath/2007/PartnerControls"/>
    </lcf76f155ced4ddcb4097134ff3c332f>
    <TaxCatchAll xmlns="ab1e8606-f5c2-4c78-a949-5a651571d87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A3BDD830E46049A9183B3840E60D7B" ma:contentTypeVersion="13" ma:contentTypeDescription="Create a new document." ma:contentTypeScope="" ma:versionID="e0ec7688beecbf17ff2d564686196ecc">
  <xsd:schema xmlns:xsd="http://www.w3.org/2001/XMLSchema" xmlns:xs="http://www.w3.org/2001/XMLSchema" xmlns:p="http://schemas.microsoft.com/office/2006/metadata/properties" xmlns:ns2="a9e7905f-b7ce-49e5-8aa5-481696994a8e" xmlns:ns3="ab1e8606-f5c2-4c78-a949-5a651571d871" targetNamespace="http://schemas.microsoft.com/office/2006/metadata/properties" ma:root="true" ma:fieldsID="3bf8b5bbcafe6b513354304690d88b04" ns2:_="" ns3:_="">
    <xsd:import namespace="a9e7905f-b7ce-49e5-8aa5-481696994a8e"/>
    <xsd:import namespace="ab1e8606-f5c2-4c78-a949-5a651571d8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7905f-b7ce-49e5-8aa5-481696994a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9fc4fdf3-7cff-4048-b574-477237f07b6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e8606-f5c2-4c78-a949-5a651571d871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41863e50-ef70-48e8-958e-abb45a2f28fb}" ma:internalName="TaxCatchAll" ma:showField="CatchAllData" ma:web="ab1e8606-f5c2-4c78-a949-5a651571d8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5FE64D-7C3B-4006-9A08-32B248A9D44A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a9e7905f-b7ce-49e5-8aa5-481696994a8e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ab1e8606-f5c2-4c78-a949-5a651571d871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14DF5B5B-0494-4704-BBC8-3D67905D25F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37124B-C053-49F5-8529-14F135195E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e7905f-b7ce-49e5-8aa5-481696994a8e"/>
    <ds:schemaRef ds:uri="ab1e8606-f5c2-4c78-a949-5a651571d8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9CBADDC-FE9F-4A16-AA97-9271BF272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Anglo American Generic multi-page.dotx</Template>
  <TotalTime>4</TotalTime>
  <Pages>4</Pages>
  <Words>742</Words>
  <Characters>3886</Characters>
  <Application>Microsoft Office Word</Application>
  <DocSecurity>0</DocSecurity>
  <Lines>185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CRITÉRIO DE PROJETO</vt:lpstr>
    </vt:vector>
  </TitlesOfParts>
  <Company>Brass do Brasil</Company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CRITÉRIO DE PROJETO</dc:title>
  <dc:subject/>
  <dc:creator>dnaiel</dc:creator>
  <cp:keywords>AMR-1027656-03-BSS-CP000201-0611-PR-DR-00001</cp:keywords>
  <dc:description/>
  <cp:lastModifiedBy>Daniel Oliveira - Sistemas de Utilidades</cp:lastModifiedBy>
  <cp:revision>11</cp:revision>
  <cp:lastPrinted>2025-04-17T13:08:00Z</cp:lastPrinted>
  <dcterms:created xsi:type="dcterms:W3CDTF">2025-04-23T16:06:00Z</dcterms:created>
  <dcterms:modified xsi:type="dcterms:W3CDTF">2025-06-13T20:24:00Z</dcterms:modified>
  <cp:contentStatus>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d0c0e604-2228-4ba0-b368-b46ad3308c2d</vt:lpwstr>
  </property>
  <property fmtid="{D5CDD505-2E9C-101B-9397-08002B2CF9AE}" pid="3" name="ClassificationContentMarkingHeaderShapeIds">
    <vt:lpwstr>5,8,c</vt:lpwstr>
  </property>
  <property fmtid="{D5CDD505-2E9C-101B-9397-08002B2CF9AE}" pid="4" name="ClassificationContentMarkingHeaderFontProps">
    <vt:lpwstr>#000000,8,Arial</vt:lpwstr>
  </property>
  <property fmtid="{D5CDD505-2E9C-101B-9397-08002B2CF9AE}" pid="5" name="ClassificationContentMarkingHeaderText">
    <vt:lpwstr>[OFFICIAL]</vt:lpwstr>
  </property>
  <property fmtid="{D5CDD505-2E9C-101B-9397-08002B2CF9AE}" pid="6" name="MSIP_Label_e3f2a5e4-10d8-4dfe-8082-7352c27520cb_Enabled">
    <vt:lpwstr>true</vt:lpwstr>
  </property>
  <property fmtid="{D5CDD505-2E9C-101B-9397-08002B2CF9AE}" pid="7" name="MSIP_Label_e3f2a5e4-10d8-4dfe-8082-7352c27520cb_SetDate">
    <vt:lpwstr>2023-06-30T09:42:38Z</vt:lpwstr>
  </property>
  <property fmtid="{D5CDD505-2E9C-101B-9397-08002B2CF9AE}" pid="8" name="MSIP_Label_e3f2a5e4-10d8-4dfe-8082-7352c27520cb_Method">
    <vt:lpwstr>Standard</vt:lpwstr>
  </property>
  <property fmtid="{D5CDD505-2E9C-101B-9397-08002B2CF9AE}" pid="9" name="MSIP_Label_e3f2a5e4-10d8-4dfe-8082-7352c27520cb_Name">
    <vt:lpwstr>_Official</vt:lpwstr>
  </property>
  <property fmtid="{D5CDD505-2E9C-101B-9397-08002B2CF9AE}" pid="10" name="MSIP_Label_e3f2a5e4-10d8-4dfe-8082-7352c27520cb_SiteId">
    <vt:lpwstr>2864f69d-77c3-4fbe-bbc0-97502052391a</vt:lpwstr>
  </property>
  <property fmtid="{D5CDD505-2E9C-101B-9397-08002B2CF9AE}" pid="11" name="MSIP_Label_e3f2a5e4-10d8-4dfe-8082-7352c27520cb_ActionId">
    <vt:lpwstr>ec09d738-f2c2-431e-8f80-da4518515ee7</vt:lpwstr>
  </property>
  <property fmtid="{D5CDD505-2E9C-101B-9397-08002B2CF9AE}" pid="12" name="MSIP_Label_e3f2a5e4-10d8-4dfe-8082-7352c27520cb_ContentBits">
    <vt:lpwstr>1</vt:lpwstr>
  </property>
  <property fmtid="{D5CDD505-2E9C-101B-9397-08002B2CF9AE}" pid="13" name="ContentTypeId">
    <vt:lpwstr>0x010100F9A3BDD830E46049A9183B3840E60D7B</vt:lpwstr>
  </property>
  <property fmtid="{D5CDD505-2E9C-101B-9397-08002B2CF9AE}" pid="14" name="Order">
    <vt:r8>46863000</vt:r8>
  </property>
  <property fmtid="{D5CDD505-2E9C-101B-9397-08002B2CF9AE}" pid="15" name="ComplianceAssetId">
    <vt:lpwstr/>
  </property>
  <property fmtid="{D5CDD505-2E9C-101B-9397-08002B2CF9AE}" pid="16" name="_ExtendedDescription">
    <vt:lpwstr/>
  </property>
  <property fmtid="{D5CDD505-2E9C-101B-9397-08002B2CF9AE}" pid="17" name="TriggerFlowInfo">
    <vt:lpwstr/>
  </property>
  <property fmtid="{D5CDD505-2E9C-101B-9397-08002B2CF9AE}" pid="18" name="MediaServiceImageTags">
    <vt:lpwstr/>
  </property>
  <property fmtid="{D5CDD505-2E9C-101B-9397-08002B2CF9AE}" pid="19" name="NumeroCliente">
    <vt:lpwstr>AMR-1027656-03-BSS-CP000201-0611-PR-DR-00001</vt:lpwstr>
  </property>
  <property fmtid="{D5CDD505-2E9C-101B-9397-08002B2CF9AE}" pid="20" name="NumeroNosso">
    <vt:lpwstr>BdB240104-0000-V-CP0001</vt:lpwstr>
  </property>
  <property fmtid="{D5CDD505-2E9C-101B-9397-08002B2CF9AE}" pid="21" name="Revisao">
    <vt:lpwstr>A</vt:lpwstr>
  </property>
  <property fmtid="{D5CDD505-2E9C-101B-9397-08002B2CF9AE}" pid="22" name="Titulo1">
    <vt:lpwstr>SISTEMA MINAS-RIO</vt:lpwstr>
  </property>
  <property fmtid="{D5CDD505-2E9C-101B-9397-08002B2CF9AE}" pid="23" name="Titulo2">
    <vt:lpwstr>DISPOSIÇÃO DE REJEITOS</vt:lpwstr>
  </property>
  <property fmtid="{D5CDD505-2E9C-101B-9397-08002B2CF9AE}" pid="24" name="Titulo3">
    <vt:lpwstr>ARMAZENAMENTO EM CAVAS – CAVA TEMPORÁRIA</vt:lpwstr>
  </property>
  <property fmtid="{D5CDD505-2E9C-101B-9397-08002B2CF9AE}" pid="25" name="Titulo4">
    <vt:lpwstr>CRITÉRIO DE PROJETO - CONCEITUAL</vt:lpwstr>
  </property>
  <property fmtid="{D5CDD505-2E9C-101B-9397-08002B2CF9AE}" pid="26" name="Titulo5">
    <vt:lpwstr>PFS-A</vt:lpwstr>
  </property>
  <property fmtid="{D5CDD505-2E9C-101B-9397-08002B2CF9AE}" pid="27" name="Cliente">
    <vt:lpwstr>Anglo American</vt:lpwstr>
  </property>
  <property fmtid="{D5CDD505-2E9C-101B-9397-08002B2CF9AE}" pid="28" name="Projeto">
    <vt:lpwstr/>
  </property>
</Properties>
</file>